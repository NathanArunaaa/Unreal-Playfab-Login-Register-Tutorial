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592B9"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736B6907" w14:textId="77777777" w:rsidTr="0092125E">
        <w:tc>
          <w:tcPr>
            <w:tcW w:w="9350" w:type="dxa"/>
            <w:gridSpan w:val="5"/>
            <w:vAlign w:val="center"/>
          </w:tcPr>
          <w:p w14:paraId="4E1AC103" w14:textId="242E0BDA" w:rsidR="0092125E" w:rsidRPr="00E237E8" w:rsidRDefault="0027209B" w:rsidP="0092125E">
            <w:pPr>
              <w:pStyle w:val="Title"/>
            </w:pPr>
            <w:sdt>
              <w:sdtPr>
                <w:alias w:val="Title"/>
                <w:tag w:val=""/>
                <w:id w:val="2016188051"/>
                <w:placeholder>
                  <w:docPart w:val="66F2B47C02EB41F7B1C97AAB2B13D770"/>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5A187A">
                  <w:t>Unreal Engine</w:t>
                </w:r>
              </w:sdtContent>
            </w:sdt>
          </w:p>
        </w:tc>
      </w:tr>
      <w:tr w:rsidR="0092125E" w:rsidRPr="00E237E8" w14:paraId="246A273B" w14:textId="77777777" w:rsidTr="0092125E">
        <w:trPr>
          <w:trHeight w:val="144"/>
        </w:trPr>
        <w:tc>
          <w:tcPr>
            <w:tcW w:w="1440" w:type="dxa"/>
            <w:shd w:val="clear" w:color="auto" w:fill="auto"/>
          </w:tcPr>
          <w:p w14:paraId="7AA922AE"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45A47834" w14:textId="77777777" w:rsidR="0092125E" w:rsidRPr="00E237E8" w:rsidRDefault="0092125E" w:rsidP="0092125E">
            <w:pPr>
              <w:spacing w:before="0" w:after="0"/>
              <w:rPr>
                <w:sz w:val="10"/>
                <w:szCs w:val="10"/>
              </w:rPr>
            </w:pPr>
          </w:p>
        </w:tc>
        <w:tc>
          <w:tcPr>
            <w:tcW w:w="1070" w:type="dxa"/>
            <w:shd w:val="clear" w:color="auto" w:fill="auto"/>
          </w:tcPr>
          <w:p w14:paraId="51A43AA2" w14:textId="77777777" w:rsidR="0092125E" w:rsidRPr="00E237E8" w:rsidRDefault="0092125E" w:rsidP="0092125E">
            <w:pPr>
              <w:spacing w:before="0" w:after="0"/>
              <w:rPr>
                <w:sz w:val="10"/>
                <w:szCs w:val="10"/>
              </w:rPr>
            </w:pPr>
          </w:p>
        </w:tc>
      </w:tr>
      <w:tr w:rsidR="0092125E" w:rsidRPr="00E237E8" w14:paraId="339CBD93" w14:textId="77777777" w:rsidTr="0092125E">
        <w:tc>
          <w:tcPr>
            <w:tcW w:w="9350" w:type="dxa"/>
            <w:gridSpan w:val="5"/>
            <w:vAlign w:val="center"/>
          </w:tcPr>
          <w:p w14:paraId="176FB5C3" w14:textId="7F4A42B5" w:rsidR="0092125E" w:rsidRPr="00E237E8" w:rsidRDefault="005A187A" w:rsidP="00D83966">
            <w:pPr>
              <w:pStyle w:val="Title"/>
            </w:pPr>
            <w:r>
              <w:t>Playfab</w:t>
            </w:r>
          </w:p>
        </w:tc>
      </w:tr>
      <w:tr w:rsidR="0092125E" w:rsidRPr="00E237E8" w14:paraId="55EFF3E6" w14:textId="77777777" w:rsidTr="00D83966">
        <w:trPr>
          <w:trHeight w:val="1368"/>
        </w:trPr>
        <w:tc>
          <w:tcPr>
            <w:tcW w:w="2340" w:type="dxa"/>
            <w:gridSpan w:val="2"/>
          </w:tcPr>
          <w:p w14:paraId="1F219209" w14:textId="77777777" w:rsidR="0092125E" w:rsidRPr="00E237E8" w:rsidRDefault="0092125E" w:rsidP="001E1E58"/>
        </w:tc>
        <w:tc>
          <w:tcPr>
            <w:tcW w:w="4590" w:type="dxa"/>
            <w:shd w:val="clear" w:color="auto" w:fill="F0CDA1" w:themeFill="accent1"/>
            <w:vAlign w:val="center"/>
          </w:tcPr>
          <w:p w14:paraId="65EC30BE" w14:textId="071DC8D9" w:rsidR="0092125E" w:rsidRPr="00E237E8" w:rsidRDefault="005A187A" w:rsidP="0092125E">
            <w:pPr>
              <w:pStyle w:val="Subtitle"/>
            </w:pPr>
            <w:r>
              <w:t xml:space="preserve">Login Tutorial </w:t>
            </w:r>
          </w:p>
        </w:tc>
        <w:tc>
          <w:tcPr>
            <w:tcW w:w="2420" w:type="dxa"/>
            <w:gridSpan w:val="2"/>
          </w:tcPr>
          <w:p w14:paraId="3116E22F" w14:textId="77777777" w:rsidR="0092125E" w:rsidRPr="00E237E8" w:rsidRDefault="0092125E" w:rsidP="001E1E58"/>
        </w:tc>
      </w:tr>
    </w:tbl>
    <w:p w14:paraId="716C9BB0" w14:textId="77777777" w:rsidR="00066DE2" w:rsidRPr="00E237E8" w:rsidRDefault="001A5429" w:rsidP="0092125E">
      <w:r w:rsidRPr="00E237E8">
        <w:t xml:space="preserve"> </w:t>
      </w:r>
    </w:p>
    <w:p w14:paraId="6E9DA6AC" w14:textId="77777777"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highlight w:val="lightGray"/>
        </w:rPr>
      </w:sdtEndPr>
      <w:sdtContent>
        <w:p w14:paraId="310FF884" w14:textId="0BB72023" w:rsidR="001E1E58" w:rsidRPr="00E237E8" w:rsidRDefault="00493EC0" w:rsidP="003F13B0">
          <w:pPr>
            <w:pStyle w:val="TOCHeading"/>
          </w:pPr>
          <w:r w:rsidRPr="00E237E8">
            <w:t>TABLE OF CONTENTS</w:t>
          </w:r>
        </w:p>
        <w:p w14:paraId="4CBDA64F" w14:textId="6D9C216D" w:rsidR="00D94688" w:rsidRPr="005A187A" w:rsidRDefault="001E1E58">
          <w:pPr>
            <w:pStyle w:val="TOC1"/>
            <w:tabs>
              <w:tab w:val="right" w:leader="dot" w:pos="5030"/>
            </w:tabs>
            <w:rPr>
              <w:rFonts w:eastAsiaTheme="minorEastAsia"/>
              <w:noProof/>
              <w:color w:val="auto"/>
              <w:sz w:val="22"/>
              <w:highlight w:val="lightGray"/>
            </w:rPr>
          </w:pPr>
          <w:r w:rsidRPr="005A187A">
            <w:rPr>
              <w:b/>
              <w:bCs/>
              <w:noProof/>
              <w:highlight w:val="lightGray"/>
            </w:rPr>
            <w:fldChar w:fldCharType="begin"/>
          </w:r>
          <w:r w:rsidRPr="005A187A">
            <w:rPr>
              <w:b/>
              <w:bCs/>
              <w:noProof/>
              <w:highlight w:val="lightGray"/>
            </w:rPr>
            <w:instrText xml:space="preserve"> TOC \o "1-3" \h \z \u </w:instrText>
          </w:r>
          <w:r w:rsidRPr="005A187A">
            <w:rPr>
              <w:b/>
              <w:bCs/>
              <w:noProof/>
              <w:highlight w:val="lightGray"/>
            </w:rPr>
            <w:fldChar w:fldCharType="separate"/>
          </w:r>
          <w:hyperlink w:anchor="_Toc800529" w:history="1">
            <w:r w:rsidR="00D94688" w:rsidRPr="005A187A">
              <w:rPr>
                <w:noProof/>
                <w:webHidden/>
                <w:highlight w:val="lightGray"/>
              </w:rPr>
              <w:tab/>
            </w:r>
            <w:r w:rsidR="00D94688" w:rsidRPr="005A187A">
              <w:rPr>
                <w:noProof/>
                <w:webHidden/>
                <w:highlight w:val="lightGray"/>
              </w:rPr>
              <w:fldChar w:fldCharType="begin"/>
            </w:r>
            <w:r w:rsidR="00D94688" w:rsidRPr="005A187A">
              <w:rPr>
                <w:noProof/>
                <w:webHidden/>
                <w:highlight w:val="lightGray"/>
              </w:rPr>
              <w:instrText xml:space="preserve"> PAGEREF _Toc800529 \h </w:instrText>
            </w:r>
            <w:r w:rsidR="00D94688" w:rsidRPr="005A187A">
              <w:rPr>
                <w:noProof/>
                <w:webHidden/>
                <w:highlight w:val="lightGray"/>
              </w:rPr>
            </w:r>
            <w:r w:rsidR="00D94688" w:rsidRPr="005A187A">
              <w:rPr>
                <w:noProof/>
                <w:webHidden/>
                <w:highlight w:val="lightGray"/>
              </w:rPr>
              <w:fldChar w:fldCharType="separate"/>
            </w:r>
            <w:r w:rsidR="00CA5FF7">
              <w:rPr>
                <w:b/>
                <w:bCs/>
                <w:noProof/>
                <w:webHidden/>
                <w:highlight w:val="lightGray"/>
              </w:rPr>
              <w:t>.</w:t>
            </w:r>
            <w:r w:rsidR="00D94688" w:rsidRPr="005A187A">
              <w:rPr>
                <w:noProof/>
                <w:webHidden/>
                <w:highlight w:val="lightGray"/>
              </w:rPr>
              <w:fldChar w:fldCharType="end"/>
            </w:r>
          </w:hyperlink>
        </w:p>
        <w:p w14:paraId="22A2140B" w14:textId="65B6675B" w:rsidR="00D94688" w:rsidRPr="005A187A" w:rsidRDefault="0027209B">
          <w:pPr>
            <w:pStyle w:val="TOC1"/>
            <w:tabs>
              <w:tab w:val="left" w:pos="440"/>
              <w:tab w:val="right" w:leader="dot" w:pos="5030"/>
            </w:tabs>
            <w:rPr>
              <w:rFonts w:eastAsiaTheme="minorEastAsia"/>
              <w:noProof/>
              <w:color w:val="auto"/>
              <w:sz w:val="22"/>
              <w:highlight w:val="lightGray"/>
            </w:rPr>
          </w:pPr>
          <w:hyperlink w:anchor="_Toc800530" w:history="1">
            <w:r w:rsidR="00D94688" w:rsidRPr="005A187A">
              <w:rPr>
                <w:rStyle w:val="Hyperlink"/>
                <w:noProof/>
                <w:highlight w:val="lightGray"/>
              </w:rPr>
              <w:t>1.</w:t>
            </w:r>
            <w:r w:rsidR="00D94688" w:rsidRPr="005A187A">
              <w:rPr>
                <w:rFonts w:eastAsiaTheme="minorEastAsia"/>
                <w:noProof/>
                <w:color w:val="auto"/>
                <w:sz w:val="22"/>
                <w:highlight w:val="lightGray"/>
              </w:rPr>
              <w:tab/>
            </w:r>
            <w:r w:rsidR="005A187A" w:rsidRPr="005A187A">
              <w:rPr>
                <w:rStyle w:val="Hyperlink"/>
                <w:noProof/>
                <w:highlight w:val="lightGray"/>
              </w:rPr>
              <w:t>How to install Playfab SKD</w:t>
            </w:r>
          </w:hyperlink>
        </w:p>
        <w:p w14:paraId="3EE7C0B0" w14:textId="0217503A" w:rsidR="00D94688" w:rsidRPr="005A187A" w:rsidRDefault="0027209B">
          <w:pPr>
            <w:pStyle w:val="TOC1"/>
            <w:tabs>
              <w:tab w:val="left" w:pos="440"/>
              <w:tab w:val="right" w:leader="dot" w:pos="5030"/>
            </w:tabs>
            <w:rPr>
              <w:rFonts w:eastAsiaTheme="minorEastAsia"/>
              <w:noProof/>
              <w:color w:val="auto"/>
              <w:sz w:val="22"/>
              <w:highlight w:val="lightGray"/>
            </w:rPr>
          </w:pPr>
          <w:hyperlink w:anchor="_Toc800531" w:history="1">
            <w:r w:rsidR="00D94688" w:rsidRPr="005A187A">
              <w:rPr>
                <w:rStyle w:val="Hyperlink"/>
                <w:noProof/>
                <w:highlight w:val="lightGray"/>
              </w:rPr>
              <w:t>2.</w:t>
            </w:r>
            <w:r w:rsidR="00D94688" w:rsidRPr="005A187A">
              <w:rPr>
                <w:rFonts w:eastAsiaTheme="minorEastAsia"/>
                <w:noProof/>
                <w:color w:val="auto"/>
                <w:sz w:val="22"/>
                <w:highlight w:val="lightGray"/>
              </w:rPr>
              <w:tab/>
            </w:r>
            <w:r w:rsidR="005A187A" w:rsidRPr="005A187A">
              <w:rPr>
                <w:rStyle w:val="Hyperlink"/>
                <w:noProof/>
                <w:highlight w:val="lightGray"/>
              </w:rPr>
              <w:t>How to link project with playfab</w:t>
            </w:r>
          </w:hyperlink>
        </w:p>
        <w:p w14:paraId="5BD7FFD8" w14:textId="4CDE8927" w:rsidR="00D94688" w:rsidRPr="005A187A" w:rsidRDefault="0027209B">
          <w:pPr>
            <w:pStyle w:val="TOC1"/>
            <w:tabs>
              <w:tab w:val="left" w:pos="440"/>
              <w:tab w:val="right" w:leader="dot" w:pos="5030"/>
            </w:tabs>
            <w:rPr>
              <w:rFonts w:eastAsiaTheme="minorEastAsia"/>
              <w:noProof/>
              <w:color w:val="auto"/>
              <w:sz w:val="22"/>
              <w:highlight w:val="lightGray"/>
            </w:rPr>
          </w:pPr>
          <w:hyperlink w:anchor="_Toc800532" w:history="1">
            <w:r w:rsidR="00D94688" w:rsidRPr="005A187A">
              <w:rPr>
                <w:rStyle w:val="Hyperlink"/>
                <w:noProof/>
                <w:highlight w:val="lightGray"/>
              </w:rPr>
              <w:t>3.</w:t>
            </w:r>
            <w:r w:rsidR="00D94688" w:rsidRPr="005A187A">
              <w:rPr>
                <w:rFonts w:eastAsiaTheme="minorEastAsia"/>
                <w:noProof/>
                <w:color w:val="auto"/>
                <w:sz w:val="22"/>
                <w:highlight w:val="lightGray"/>
              </w:rPr>
              <w:tab/>
            </w:r>
            <w:r w:rsidR="005A187A" w:rsidRPr="005A187A">
              <w:rPr>
                <w:rStyle w:val="Hyperlink"/>
                <w:noProof/>
                <w:highlight w:val="lightGray"/>
              </w:rPr>
              <w:t>how to make login/register UI</w:t>
            </w:r>
            <w:r w:rsidR="00D94688" w:rsidRPr="005A187A">
              <w:rPr>
                <w:noProof/>
                <w:webHidden/>
                <w:highlight w:val="lightGray"/>
              </w:rPr>
              <w:tab/>
            </w:r>
            <w:r w:rsidR="00D94688" w:rsidRPr="005A187A">
              <w:rPr>
                <w:noProof/>
                <w:webHidden/>
                <w:highlight w:val="lightGray"/>
              </w:rPr>
              <w:fldChar w:fldCharType="begin"/>
            </w:r>
            <w:r w:rsidR="00D94688" w:rsidRPr="005A187A">
              <w:rPr>
                <w:noProof/>
                <w:webHidden/>
                <w:highlight w:val="lightGray"/>
              </w:rPr>
              <w:instrText xml:space="preserve"> PAGEREF _Toc800532 \h </w:instrText>
            </w:r>
            <w:r w:rsidR="00D94688" w:rsidRPr="005A187A">
              <w:rPr>
                <w:noProof/>
                <w:webHidden/>
                <w:highlight w:val="lightGray"/>
              </w:rPr>
            </w:r>
            <w:r w:rsidR="00D94688" w:rsidRPr="005A187A">
              <w:rPr>
                <w:noProof/>
                <w:webHidden/>
                <w:highlight w:val="lightGray"/>
              </w:rPr>
              <w:fldChar w:fldCharType="separate"/>
            </w:r>
            <w:r w:rsidR="00CA5FF7">
              <w:rPr>
                <w:noProof/>
                <w:webHidden/>
                <w:highlight w:val="lightGray"/>
              </w:rPr>
              <w:t>11</w:t>
            </w:r>
            <w:r w:rsidR="00D94688" w:rsidRPr="005A187A">
              <w:rPr>
                <w:noProof/>
                <w:webHidden/>
                <w:highlight w:val="lightGray"/>
              </w:rPr>
              <w:fldChar w:fldCharType="end"/>
            </w:r>
          </w:hyperlink>
        </w:p>
        <w:p w14:paraId="087EEE7E" w14:textId="25624052" w:rsidR="00D94688" w:rsidRPr="005A187A" w:rsidRDefault="0027209B">
          <w:pPr>
            <w:pStyle w:val="TOC1"/>
            <w:tabs>
              <w:tab w:val="left" w:pos="440"/>
              <w:tab w:val="right" w:leader="dot" w:pos="5030"/>
            </w:tabs>
            <w:rPr>
              <w:rFonts w:eastAsiaTheme="minorEastAsia"/>
              <w:noProof/>
              <w:color w:val="auto"/>
              <w:sz w:val="22"/>
              <w:highlight w:val="lightGray"/>
            </w:rPr>
          </w:pPr>
          <w:hyperlink w:anchor="_Toc800533" w:history="1">
            <w:r w:rsidR="00D94688" w:rsidRPr="005A187A">
              <w:rPr>
                <w:rStyle w:val="Hyperlink"/>
                <w:noProof/>
                <w:highlight w:val="lightGray"/>
              </w:rPr>
              <w:t>4.</w:t>
            </w:r>
            <w:r w:rsidR="00D94688" w:rsidRPr="005A187A">
              <w:rPr>
                <w:rFonts w:eastAsiaTheme="minorEastAsia"/>
                <w:noProof/>
                <w:color w:val="auto"/>
                <w:sz w:val="22"/>
                <w:highlight w:val="lightGray"/>
              </w:rPr>
              <w:tab/>
            </w:r>
            <w:r w:rsidR="00D765AB">
              <w:rPr>
                <w:rStyle w:val="Hyperlink"/>
                <w:noProof/>
                <w:highlight w:val="lightGray"/>
              </w:rPr>
              <w:t>Game instance Blueprint</w:t>
            </w:r>
            <w:r w:rsidR="00D94688" w:rsidRPr="005A187A">
              <w:rPr>
                <w:noProof/>
                <w:webHidden/>
                <w:highlight w:val="lightGray"/>
              </w:rPr>
              <w:tab/>
            </w:r>
            <w:r w:rsidR="00D94688" w:rsidRPr="005A187A">
              <w:rPr>
                <w:noProof/>
                <w:webHidden/>
                <w:highlight w:val="lightGray"/>
              </w:rPr>
              <w:fldChar w:fldCharType="begin"/>
            </w:r>
            <w:r w:rsidR="00D94688" w:rsidRPr="005A187A">
              <w:rPr>
                <w:noProof/>
                <w:webHidden/>
                <w:highlight w:val="lightGray"/>
              </w:rPr>
              <w:instrText xml:space="preserve"> PAGEREF _Toc800533 \h </w:instrText>
            </w:r>
            <w:r w:rsidR="00D94688" w:rsidRPr="005A187A">
              <w:rPr>
                <w:noProof/>
                <w:webHidden/>
                <w:highlight w:val="lightGray"/>
              </w:rPr>
            </w:r>
            <w:r w:rsidR="00D94688" w:rsidRPr="005A187A">
              <w:rPr>
                <w:noProof/>
                <w:webHidden/>
                <w:highlight w:val="lightGray"/>
              </w:rPr>
              <w:fldChar w:fldCharType="separate"/>
            </w:r>
            <w:r w:rsidR="00CA5FF7">
              <w:rPr>
                <w:noProof/>
                <w:webHidden/>
                <w:highlight w:val="lightGray"/>
              </w:rPr>
              <w:t>13</w:t>
            </w:r>
            <w:r w:rsidR="00D94688" w:rsidRPr="005A187A">
              <w:rPr>
                <w:noProof/>
                <w:webHidden/>
                <w:highlight w:val="lightGray"/>
              </w:rPr>
              <w:fldChar w:fldCharType="end"/>
            </w:r>
          </w:hyperlink>
        </w:p>
        <w:p w14:paraId="5E6A700D" w14:textId="5810792D" w:rsidR="00D94688" w:rsidRPr="005A187A" w:rsidRDefault="0027209B">
          <w:pPr>
            <w:pStyle w:val="TOC1"/>
            <w:tabs>
              <w:tab w:val="left" w:pos="440"/>
              <w:tab w:val="right" w:leader="dot" w:pos="5030"/>
            </w:tabs>
            <w:rPr>
              <w:rFonts w:eastAsiaTheme="minorEastAsia"/>
              <w:noProof/>
              <w:color w:val="auto"/>
              <w:sz w:val="22"/>
              <w:highlight w:val="lightGray"/>
            </w:rPr>
          </w:pPr>
          <w:hyperlink w:anchor="_Toc800535" w:history="1">
            <w:r w:rsidR="004C67D6">
              <w:rPr>
                <w:rStyle w:val="Hyperlink"/>
                <w:noProof/>
                <w:highlight w:val="lightGray"/>
              </w:rPr>
              <w:t>5</w:t>
            </w:r>
            <w:r w:rsidR="00D94688" w:rsidRPr="005A187A">
              <w:rPr>
                <w:rStyle w:val="Hyperlink"/>
                <w:noProof/>
                <w:highlight w:val="lightGray"/>
              </w:rPr>
              <w:t>.</w:t>
            </w:r>
            <w:r w:rsidR="00D94688" w:rsidRPr="005A187A">
              <w:rPr>
                <w:rFonts w:eastAsiaTheme="minorEastAsia"/>
                <w:noProof/>
                <w:color w:val="auto"/>
                <w:sz w:val="22"/>
                <w:highlight w:val="lightGray"/>
              </w:rPr>
              <w:tab/>
            </w:r>
            <w:r w:rsidR="005A187A" w:rsidRPr="005A187A">
              <w:rPr>
                <w:rStyle w:val="Hyperlink"/>
                <w:noProof/>
                <w:highlight w:val="lightGray"/>
              </w:rPr>
              <w:t xml:space="preserve">Finishing touches </w:t>
            </w:r>
            <w:r w:rsidR="00D94688" w:rsidRPr="005A187A">
              <w:rPr>
                <w:noProof/>
                <w:webHidden/>
                <w:highlight w:val="lightGray"/>
              </w:rPr>
              <w:tab/>
            </w:r>
            <w:r w:rsidR="00D94688" w:rsidRPr="005A187A">
              <w:rPr>
                <w:noProof/>
                <w:webHidden/>
                <w:highlight w:val="lightGray"/>
              </w:rPr>
              <w:fldChar w:fldCharType="begin"/>
            </w:r>
            <w:r w:rsidR="00D94688" w:rsidRPr="005A187A">
              <w:rPr>
                <w:noProof/>
                <w:webHidden/>
                <w:highlight w:val="lightGray"/>
              </w:rPr>
              <w:instrText xml:space="preserve"> PAGEREF _Toc800535 \h </w:instrText>
            </w:r>
            <w:r w:rsidR="00D94688" w:rsidRPr="005A187A">
              <w:rPr>
                <w:noProof/>
                <w:webHidden/>
                <w:highlight w:val="lightGray"/>
              </w:rPr>
            </w:r>
            <w:r w:rsidR="00D94688" w:rsidRPr="005A187A">
              <w:rPr>
                <w:noProof/>
                <w:webHidden/>
                <w:highlight w:val="lightGray"/>
              </w:rPr>
              <w:fldChar w:fldCharType="separate"/>
            </w:r>
            <w:r w:rsidR="00CA5FF7">
              <w:rPr>
                <w:noProof/>
                <w:webHidden/>
                <w:highlight w:val="lightGray"/>
              </w:rPr>
              <w:t>17</w:t>
            </w:r>
            <w:r w:rsidR="00D94688" w:rsidRPr="005A187A">
              <w:rPr>
                <w:noProof/>
                <w:webHidden/>
                <w:highlight w:val="lightGray"/>
              </w:rPr>
              <w:fldChar w:fldCharType="end"/>
            </w:r>
          </w:hyperlink>
        </w:p>
        <w:p w14:paraId="6FB30559" w14:textId="77777777" w:rsidR="005A187A" w:rsidRDefault="005A187A" w:rsidP="005A187A">
          <w:pPr>
            <w:tabs>
              <w:tab w:val="left" w:pos="5670"/>
            </w:tabs>
            <w:rPr>
              <w:b/>
              <w:bCs/>
              <w:noProof/>
              <w:highlight w:val="lightGray"/>
            </w:rPr>
          </w:pPr>
        </w:p>
        <w:p w14:paraId="00B7CBF6" w14:textId="12C9AD23" w:rsidR="00F225B6" w:rsidRPr="00F225B6" w:rsidRDefault="005A187A" w:rsidP="00F225B6">
          <w:pPr>
            <w:tabs>
              <w:tab w:val="left" w:pos="5670"/>
            </w:tabs>
            <w:sectPr w:rsidR="00F225B6" w:rsidRPr="00F225B6" w:rsidSect="00AC4859">
              <w:footerReference w:type="first" r:id="rId14"/>
              <w:pgSz w:w="12240" w:h="15840" w:code="1"/>
              <w:pgMar w:top="2160" w:right="1080" w:bottom="720" w:left="6120" w:header="432" w:footer="432" w:gutter="0"/>
              <w:pgNumType w:fmt="lowerRoman"/>
              <w:cols w:space="708"/>
              <w:titlePg/>
              <w:docGrid w:linePitch="360"/>
            </w:sectPr>
          </w:pPr>
          <w:r w:rsidRPr="005A187A">
            <w:rPr>
              <w:b/>
              <w:bCs/>
              <w:noProof/>
              <w:highlight w:val="lightGray"/>
            </w:rPr>
            <w:t>This whole tutorial should take around 50 mins. Feel free to use your own ui assets as  will not be adding any</w:t>
          </w:r>
          <w:r w:rsidR="001E1E58" w:rsidRPr="005A187A">
            <w:rPr>
              <w:b/>
              <w:bCs/>
              <w:noProof/>
              <w:highlight w:val="lightGray"/>
            </w:rPr>
            <w:fldChar w:fldCharType="end"/>
          </w:r>
          <w:r>
            <w:rPr>
              <w:b/>
              <w:bCs/>
              <w:noProof/>
              <w:highlight w:val="lightGray"/>
            </w:rPr>
            <w:t xml:space="preserve"> cosemtic features to my ui</w:t>
          </w:r>
          <w:r w:rsidR="00D765AB">
            <w:rPr>
              <w:b/>
              <w:bCs/>
              <w:noProof/>
              <w:highlight w:val="lightGray"/>
            </w:rPr>
            <w:t>. Note that a little bit of unreal knowladge is needed prior to this tutorial</w:t>
          </w:r>
          <w:r w:rsidR="00F225B6">
            <w:rPr>
              <w:b/>
              <w:bCs/>
              <w:noProof/>
              <w:highlight w:val="lightGray"/>
            </w:rPr>
            <w:t>. Made by Nathan Aruna</w:t>
          </w:r>
        </w:p>
      </w:sdtContent>
    </w:sdt>
    <w:p w14:paraId="26183CF7" w14:textId="3756D979" w:rsidR="001E1E58" w:rsidRPr="00E237E8" w:rsidRDefault="005A187A" w:rsidP="0003123C">
      <w:pPr>
        <w:pStyle w:val="Heading1"/>
      </w:pPr>
      <w:r>
        <w:lastRenderedPageBreak/>
        <w:t>Installing The skd</w:t>
      </w:r>
    </w:p>
    <w:p w14:paraId="31A1509E" w14:textId="42CA5867" w:rsidR="001B6137" w:rsidRPr="00900EED" w:rsidRDefault="001B6137" w:rsidP="001B6137">
      <w:pPr>
        <w:pStyle w:val="ListBullet"/>
        <w:rPr>
          <w:b/>
          <w:bCs/>
        </w:rPr>
      </w:pPr>
      <w:r w:rsidRPr="00900EED">
        <w:rPr>
          <w:b/>
          <w:bCs/>
        </w:rPr>
        <w:t>Firstly, head over to the “Epic Launcher” and navigate to the unreal section.</w:t>
      </w:r>
    </w:p>
    <w:p w14:paraId="100B4738" w14:textId="0F12BD9B" w:rsidR="001B6137" w:rsidRPr="00900EED" w:rsidRDefault="001B6137" w:rsidP="001B6137">
      <w:pPr>
        <w:pStyle w:val="ListBullet"/>
        <w:rPr>
          <w:b/>
          <w:bCs/>
        </w:rPr>
      </w:pPr>
      <w:r w:rsidRPr="00900EED">
        <w:rPr>
          <w:b/>
          <w:bCs/>
        </w:rPr>
        <w:t xml:space="preserve">In the marketplace search up </w:t>
      </w:r>
      <w:r w:rsidR="00461CE2" w:rsidRPr="00900EED">
        <w:rPr>
          <w:b/>
          <w:bCs/>
        </w:rPr>
        <w:t>“</w:t>
      </w:r>
      <w:r w:rsidRPr="00900EED">
        <w:rPr>
          <w:b/>
          <w:bCs/>
        </w:rPr>
        <w:t>Play</w:t>
      </w:r>
      <w:r w:rsidR="00461CE2" w:rsidRPr="00900EED">
        <w:rPr>
          <w:b/>
          <w:bCs/>
        </w:rPr>
        <w:t>F</w:t>
      </w:r>
      <w:r w:rsidRPr="00900EED">
        <w:rPr>
          <w:b/>
          <w:bCs/>
        </w:rPr>
        <w:t>ab</w:t>
      </w:r>
      <w:r w:rsidR="00461CE2" w:rsidRPr="00900EED">
        <w:rPr>
          <w:b/>
          <w:bCs/>
        </w:rPr>
        <w:t>”</w:t>
      </w:r>
      <w:r w:rsidRPr="00900EED">
        <w:rPr>
          <w:b/>
          <w:bCs/>
        </w:rPr>
        <w:t xml:space="preserve"> and once you find it click install to engine if you already have Unreal open you will need to restart it for it to take effect.</w:t>
      </w:r>
    </w:p>
    <w:p w14:paraId="0EEA2A9D" w14:textId="3F27D2E5" w:rsidR="0003123C" w:rsidRPr="00E237E8" w:rsidRDefault="001B6137" w:rsidP="00461CE2">
      <w:pPr>
        <w:pStyle w:val="ListBullet"/>
        <w:numPr>
          <w:ilvl w:val="0"/>
          <w:numId w:val="0"/>
        </w:numPr>
        <w:ind w:left="360"/>
      </w:pPr>
      <w:r w:rsidRPr="00461CE2">
        <w:rPr>
          <w:noProof/>
          <w:highlight w:val="cyan"/>
        </w:rPr>
        <mc:AlternateContent>
          <mc:Choice Requires="wps">
            <w:drawing>
              <wp:anchor distT="0" distB="0" distL="114300" distR="114300" simplePos="0" relativeHeight="251661312" behindDoc="0" locked="0" layoutInCell="1" allowOverlap="1" wp14:anchorId="1A090466" wp14:editId="0CCAC307">
                <wp:simplePos x="0" y="0"/>
                <wp:positionH relativeFrom="column">
                  <wp:posOffset>1666875</wp:posOffset>
                </wp:positionH>
                <wp:positionV relativeFrom="paragraph">
                  <wp:posOffset>3818255</wp:posOffset>
                </wp:positionV>
                <wp:extent cx="714375" cy="504825"/>
                <wp:effectExtent l="0" t="19050" r="47625" b="47625"/>
                <wp:wrapNone/>
                <wp:docPr id="4" name="Arrow: Right 4"/>
                <wp:cNvGraphicFramePr/>
                <a:graphic xmlns:a="http://schemas.openxmlformats.org/drawingml/2006/main">
                  <a:graphicData uri="http://schemas.microsoft.com/office/word/2010/wordprocessingShape">
                    <wps:wsp>
                      <wps:cNvSpPr/>
                      <wps:spPr>
                        <a:xfrm>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1FF0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31.25pt;margin-top:300.65pt;width:56.2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" adj="13968" fillcolor="#c00000" strokecolor="white [3212]" strokeweight="1pt"/>
            </w:pict>
          </mc:Fallback>
        </mc:AlternateContent>
      </w:r>
      <w:r w:rsidRPr="00461CE2">
        <w:rPr>
          <w:noProof/>
          <w:highlight w:val="cyan"/>
        </w:rPr>
        <mc:AlternateContent>
          <mc:Choice Requires="wps">
            <w:drawing>
              <wp:anchor distT="0" distB="0" distL="114300" distR="114300" simplePos="0" relativeHeight="251659264" behindDoc="0" locked="0" layoutInCell="1" allowOverlap="1" wp14:anchorId="1E3F1202" wp14:editId="252C4CFC">
                <wp:simplePos x="0" y="0"/>
                <wp:positionH relativeFrom="column">
                  <wp:posOffset>3790950</wp:posOffset>
                </wp:positionH>
                <wp:positionV relativeFrom="paragraph">
                  <wp:posOffset>254000</wp:posOffset>
                </wp:positionV>
                <wp:extent cx="714375" cy="504825"/>
                <wp:effectExtent l="38100" t="19050" r="0" b="47625"/>
                <wp:wrapNone/>
                <wp:docPr id="3" name="Arrow: Right 3"/>
                <wp:cNvGraphicFramePr/>
                <a:graphic xmlns:a="http://schemas.openxmlformats.org/drawingml/2006/main">
                  <a:graphicData uri="http://schemas.microsoft.com/office/word/2010/wordprocessingShape">
                    <wps:wsp>
                      <wps:cNvSpPr/>
                      <wps:spPr>
                        <a:xfrm rot="1354623">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323CB" id="Arrow: Right 3" o:spid="_x0000_s1026" type="#_x0000_t13" style="position:absolute;margin-left:298.5pt;margin-top:20pt;width:56.25pt;height:39.75pt;rotation:1479610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" adj="13968" fillcolor="#c00000" strokecolor="white [3212]" strokeweight="1pt"/>
            </w:pict>
          </mc:Fallback>
        </mc:AlternateContent>
      </w:r>
      <w:r w:rsidRPr="00461CE2">
        <w:rPr>
          <w:noProof/>
          <w:highlight w:val="cyan"/>
        </w:rPr>
        <w:drawing>
          <wp:inline distT="0" distB="0" distL="0" distR="0" wp14:anchorId="5E72EC18" wp14:editId="338669C0">
            <wp:extent cx="6400800" cy="4962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962525"/>
                    </a:xfrm>
                    <a:prstGeom prst="rect">
                      <a:avLst/>
                    </a:prstGeom>
                    <a:noFill/>
                    <a:ln>
                      <a:noFill/>
                    </a:ln>
                  </pic:spPr>
                </pic:pic>
              </a:graphicData>
            </a:graphic>
          </wp:inline>
        </w:drawing>
      </w:r>
      <w:r>
        <w:t xml:space="preserve"> </w:t>
      </w:r>
    </w:p>
    <w:p w14:paraId="3F396E4E" w14:textId="311C0E2B" w:rsidR="001E1E58" w:rsidRPr="00E237E8" w:rsidRDefault="001E1E58" w:rsidP="00461CE2"/>
    <w:p w14:paraId="1949795C" w14:textId="77777777" w:rsidR="0003123C" w:rsidRPr="00E237E8" w:rsidRDefault="0003123C" w:rsidP="00974DD3">
      <w:pPr>
        <w:spacing w:before="0" w:after="0"/>
      </w:pPr>
    </w:p>
    <w:p w14:paraId="32C17BCA" w14:textId="3303AE0C" w:rsidR="0003123C" w:rsidRPr="00900EED" w:rsidRDefault="00461CE2" w:rsidP="00461CE2">
      <w:pPr>
        <w:pStyle w:val="ListParagraph"/>
        <w:numPr>
          <w:ilvl w:val="0"/>
          <w:numId w:val="39"/>
        </w:numPr>
        <w:spacing w:before="0" w:after="0"/>
        <w:rPr>
          <w:b/>
          <w:bCs/>
        </w:rPr>
        <w:sectPr w:rsidR="0003123C" w:rsidRPr="00900EED" w:rsidSect="00AC4859">
          <w:headerReference w:type="default" r:id="rId16"/>
          <w:footerReference w:type="default" r:id="rId17"/>
          <w:headerReference w:type="first" r:id="rId18"/>
          <w:footerReference w:type="first" r:id="rId19"/>
          <w:pgSz w:w="12240" w:h="15840" w:code="1"/>
          <w:pgMar w:top="2160" w:right="1080" w:bottom="720" w:left="1080" w:header="648" w:footer="432" w:gutter="0"/>
          <w:cols w:space="708"/>
          <w:docGrid w:linePitch="360"/>
        </w:sectPr>
      </w:pPr>
      <w:r w:rsidRPr="00900EED">
        <w:rPr>
          <w:b/>
          <w:bCs/>
        </w:rPr>
        <w:t xml:space="preserve">Great the first step is complete if you haven’t already open unreal again so we can continue to the next step  </w:t>
      </w:r>
    </w:p>
    <w:p w14:paraId="43B6C528" w14:textId="12B05A70" w:rsidR="0003123C" w:rsidRPr="00E237E8" w:rsidRDefault="00900EED" w:rsidP="00900EED">
      <w:pPr>
        <w:pStyle w:val="Heading1"/>
        <w:tabs>
          <w:tab w:val="left" w:pos="284"/>
        </w:tabs>
      </w:pPr>
      <w:r>
        <w:lastRenderedPageBreak/>
        <w:t>Linking Playfab with your project</w:t>
      </w:r>
    </w:p>
    <w:p w14:paraId="0FC4E22F" w14:textId="5F7A968A" w:rsidR="00BA31C4" w:rsidRDefault="00900EED" w:rsidP="00F64807">
      <w:pPr>
        <w:rPr>
          <w:rStyle w:val="Bold"/>
        </w:rPr>
      </w:pPr>
      <w:r>
        <w:rPr>
          <w:rStyle w:val="Bold"/>
        </w:rPr>
        <w:t xml:space="preserve">Now that that’s out of the way we need to create a game instance where </w:t>
      </w:r>
      <w:r w:rsidR="00B81360">
        <w:rPr>
          <w:rStyle w:val="Bold"/>
        </w:rPr>
        <w:t>all</w:t>
      </w:r>
      <w:r>
        <w:rPr>
          <w:rStyle w:val="Bold"/>
        </w:rPr>
        <w:t xml:space="preserve"> our blueprints will be written in</w:t>
      </w:r>
      <w:r w:rsidR="00B81360">
        <w:rPr>
          <w:rStyle w:val="Bold"/>
        </w:rPr>
        <w:t xml:space="preserve">. Right click in the content browser and create a blueprint class then in “All classes” search “GameInstance” and select it to create a new one. Name it whatever you want, </w:t>
      </w:r>
      <w:r w:rsidR="000D3CAB">
        <w:rPr>
          <w:rStyle w:val="Bold"/>
        </w:rPr>
        <w:t>it’s</w:t>
      </w:r>
      <w:r w:rsidR="00B81360">
        <w:rPr>
          <w:rStyle w:val="Bold"/>
        </w:rPr>
        <w:t xml:space="preserve"> your game Afterall. Just remember the name because it will be used a lot.</w:t>
      </w:r>
    </w:p>
    <w:p w14:paraId="127DAC1E" w14:textId="3F68B01A" w:rsidR="00B81360" w:rsidRPr="00E237E8" w:rsidRDefault="003C30A5" w:rsidP="00900EED">
      <w:pPr>
        <w:rPr>
          <w:rStyle w:val="Strong"/>
        </w:rPr>
      </w:pPr>
      <w:r w:rsidRPr="00461CE2">
        <w:rPr>
          <w:noProof/>
          <w:highlight w:val="cyan"/>
        </w:rPr>
        <mc:AlternateContent>
          <mc:Choice Requires="wps">
            <w:drawing>
              <wp:anchor distT="0" distB="0" distL="114300" distR="114300" simplePos="0" relativeHeight="251663360" behindDoc="0" locked="0" layoutInCell="1" allowOverlap="1" wp14:anchorId="19BEFD98" wp14:editId="49EF7EFD">
                <wp:simplePos x="0" y="0"/>
                <wp:positionH relativeFrom="column">
                  <wp:posOffset>1551941</wp:posOffset>
                </wp:positionH>
                <wp:positionV relativeFrom="paragraph">
                  <wp:posOffset>2959735</wp:posOffset>
                </wp:positionV>
                <wp:extent cx="714375" cy="504825"/>
                <wp:effectExtent l="38100" t="19050" r="9525" b="47625"/>
                <wp:wrapNone/>
                <wp:docPr id="12" name="Arrow: Right 12"/>
                <wp:cNvGraphicFramePr/>
                <a:graphic xmlns:a="http://schemas.openxmlformats.org/drawingml/2006/main">
                  <a:graphicData uri="http://schemas.microsoft.com/office/word/2010/wordprocessingShape">
                    <wps:wsp>
                      <wps:cNvSpPr/>
                      <wps:spPr>
                        <a:xfrm rot="616459">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1C9FD" id="Arrow: Right 12" o:spid="_x0000_s1026" type="#_x0000_t13" style="position:absolute;margin-left:122.2pt;margin-top:233.05pt;width:56.25pt;height:39.75pt;rotation:673338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" adj="13968" fillcolor="#c00000" strokecolor="white [3212]" strokeweight="1pt"/>
            </w:pict>
          </mc:Fallback>
        </mc:AlternateContent>
      </w:r>
      <w:r w:rsidR="00B81360" w:rsidRPr="00B81360">
        <w:rPr>
          <w:rStyle w:val="Strong"/>
          <w:noProof/>
        </w:rPr>
        <w:drawing>
          <wp:inline distT="0" distB="0" distL="0" distR="0" wp14:anchorId="2B3687F5" wp14:editId="2178E661">
            <wp:extent cx="6400800" cy="4914265"/>
            <wp:effectExtent l="0" t="0" r="0" b="63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0"/>
                    <a:stretch>
                      <a:fillRect/>
                    </a:stretch>
                  </pic:blipFill>
                  <pic:spPr>
                    <a:xfrm>
                      <a:off x="0" y="0"/>
                      <a:ext cx="6400800" cy="4914265"/>
                    </a:xfrm>
                    <a:prstGeom prst="rect">
                      <a:avLst/>
                    </a:prstGeom>
                  </pic:spPr>
                </pic:pic>
              </a:graphicData>
            </a:graphic>
          </wp:inline>
        </w:drawing>
      </w:r>
    </w:p>
    <w:p w14:paraId="22399D34" w14:textId="77777777" w:rsidR="00BA31C4" w:rsidRPr="00E237E8" w:rsidRDefault="00BA31C4" w:rsidP="00BA31C4">
      <w:pPr>
        <w:rPr>
          <w:rStyle w:val="Strong"/>
        </w:rPr>
      </w:pPr>
    </w:p>
    <w:p w14:paraId="130D76D4" w14:textId="5C89F6CF" w:rsidR="00BA31C4" w:rsidRDefault="00B81360" w:rsidP="00F64807">
      <w:pPr>
        <w:rPr>
          <w:rStyle w:val="Strong"/>
        </w:rPr>
      </w:pPr>
      <w:r>
        <w:rPr>
          <w:rStyle w:val="Strong"/>
        </w:rPr>
        <w:t>Inside of the of your new game instance   look to the right you should see</w:t>
      </w:r>
      <w:r w:rsidR="003734F9">
        <w:rPr>
          <w:rStyle w:val="Strong"/>
        </w:rPr>
        <w:t xml:space="preserve"> something that says “Graphs” click the little plus to make a new one and name it PlayFab. This is </w:t>
      </w:r>
      <w:r w:rsidR="003C30A5">
        <w:rPr>
          <w:rStyle w:val="Strong"/>
        </w:rPr>
        <w:t>where</w:t>
      </w:r>
      <w:r w:rsidR="003734F9">
        <w:rPr>
          <w:rStyle w:val="Strong"/>
        </w:rPr>
        <w:t xml:space="preserve"> </w:t>
      </w:r>
      <w:r w:rsidR="003C30A5">
        <w:rPr>
          <w:rStyle w:val="Strong"/>
        </w:rPr>
        <w:t>all</w:t>
      </w:r>
      <w:r w:rsidR="003734F9">
        <w:rPr>
          <w:rStyle w:val="Strong"/>
        </w:rPr>
        <w:t xml:space="preserve"> the Blueprints for PlayFab related things will be held.</w:t>
      </w:r>
      <w:r>
        <w:rPr>
          <w:rStyle w:val="Strong"/>
        </w:rPr>
        <w:t xml:space="preserve"> </w:t>
      </w:r>
    </w:p>
    <w:p w14:paraId="33CE5D55" w14:textId="6E0B5375" w:rsidR="003C30A5" w:rsidRDefault="003C30A5" w:rsidP="003C30A5">
      <w:pPr>
        <w:rPr>
          <w:rStyle w:val="Strong"/>
        </w:rPr>
      </w:pPr>
    </w:p>
    <w:p w14:paraId="438DABA9" w14:textId="5F642E3B" w:rsidR="003C30A5" w:rsidRDefault="003C30A5" w:rsidP="003C30A5">
      <w:pPr>
        <w:rPr>
          <w:rStyle w:val="Strong"/>
        </w:rPr>
      </w:pPr>
      <w:r w:rsidRPr="00461CE2">
        <w:rPr>
          <w:noProof/>
          <w:highlight w:val="cyan"/>
        </w:rPr>
        <mc:AlternateContent>
          <mc:Choice Requires="wps">
            <w:drawing>
              <wp:anchor distT="0" distB="0" distL="114300" distR="114300" simplePos="0" relativeHeight="251665408" behindDoc="0" locked="0" layoutInCell="1" allowOverlap="1" wp14:anchorId="0E179EBE" wp14:editId="13E255DF">
                <wp:simplePos x="0" y="0"/>
                <wp:positionH relativeFrom="column">
                  <wp:posOffset>2124075</wp:posOffset>
                </wp:positionH>
                <wp:positionV relativeFrom="paragraph">
                  <wp:posOffset>1101724</wp:posOffset>
                </wp:positionV>
                <wp:extent cx="714375" cy="504825"/>
                <wp:effectExtent l="28575" t="0" r="76200" b="19050"/>
                <wp:wrapNone/>
                <wp:docPr id="13" name="Arrow: Right 13"/>
                <wp:cNvGraphicFramePr/>
                <a:graphic xmlns:a="http://schemas.openxmlformats.org/drawingml/2006/main">
                  <a:graphicData uri="http://schemas.microsoft.com/office/word/2010/wordprocessingShape">
                    <wps:wsp>
                      <wps:cNvSpPr/>
                      <wps:spPr>
                        <a:xfrm rot="14012792">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7EEA3" id="Arrow: Right 13" o:spid="_x0000_s1026" type="#_x0000_t13" style="position:absolute;margin-left:167.25pt;margin-top:86.75pt;width:56.25pt;height:39.75pt;rotation:-828725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" adj="13968" fillcolor="#c00000" strokecolor="white [3212]" strokeweight="1pt"/>
            </w:pict>
          </mc:Fallback>
        </mc:AlternateContent>
      </w:r>
      <w:r w:rsidRPr="003C30A5">
        <w:rPr>
          <w:rStyle w:val="Strong"/>
          <w:noProof/>
        </w:rPr>
        <w:drawing>
          <wp:inline distT="0" distB="0" distL="0" distR="0" wp14:anchorId="098E2837" wp14:editId="3697E9D6">
            <wp:extent cx="6400800" cy="513334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6400800" cy="5133340"/>
                    </a:xfrm>
                    <a:prstGeom prst="rect">
                      <a:avLst/>
                    </a:prstGeom>
                  </pic:spPr>
                </pic:pic>
              </a:graphicData>
            </a:graphic>
          </wp:inline>
        </w:drawing>
      </w:r>
    </w:p>
    <w:p w14:paraId="7B6184EC" w14:textId="776E9E37" w:rsidR="003C30A5" w:rsidRDefault="003C30A5" w:rsidP="003C30A5">
      <w:pPr>
        <w:rPr>
          <w:rStyle w:val="Strong"/>
        </w:rPr>
      </w:pPr>
    </w:p>
    <w:p w14:paraId="5040DBEE" w14:textId="310699A8" w:rsidR="003C30A5" w:rsidRDefault="003C30A5" w:rsidP="00F64807">
      <w:pPr>
        <w:rPr>
          <w:rStyle w:val="Strong"/>
        </w:rPr>
      </w:pPr>
      <w:r>
        <w:rPr>
          <w:rStyle w:val="Strong"/>
        </w:rPr>
        <w:t xml:space="preserve">Within our new graph we want to link unreal with PlayFab. To do so right click and create a “Event Init” then off of that link it to “set PlayFab Settings”. If you installed the SKD correctly you should be able to find it. Your Blueprint should look something like this. I’m assuming you have already made a </w:t>
      </w:r>
      <w:hyperlink r:id="rId22" w:history="1">
        <w:r w:rsidRPr="001E3F27">
          <w:rPr>
            <w:rStyle w:val="Hyperlink"/>
          </w:rPr>
          <w:t>PlayFab account</w:t>
        </w:r>
      </w:hyperlink>
      <w:r>
        <w:rPr>
          <w:rStyle w:val="Strong"/>
        </w:rPr>
        <w:t xml:space="preserve"> if not</w:t>
      </w:r>
      <w:r w:rsidR="001E3F27">
        <w:rPr>
          <w:rStyle w:val="Strong"/>
        </w:rPr>
        <w:t xml:space="preserve"> you will need one. </w:t>
      </w:r>
    </w:p>
    <w:p w14:paraId="09842DFD" w14:textId="70C9534D" w:rsidR="001E3F27" w:rsidRDefault="001E3F27" w:rsidP="003C30A5">
      <w:pPr>
        <w:rPr>
          <w:rStyle w:val="Strong"/>
        </w:rPr>
      </w:pPr>
    </w:p>
    <w:p w14:paraId="26C67E17" w14:textId="77777777" w:rsidR="001E3F27" w:rsidRDefault="001E3F27" w:rsidP="003C30A5">
      <w:pPr>
        <w:rPr>
          <w:rStyle w:val="Strong"/>
        </w:rPr>
      </w:pPr>
    </w:p>
    <w:p w14:paraId="3914710B" w14:textId="3889FAE7" w:rsidR="001E3F27" w:rsidRDefault="001E3F27" w:rsidP="003C30A5">
      <w:pPr>
        <w:rPr>
          <w:rStyle w:val="Strong"/>
        </w:rPr>
      </w:pPr>
    </w:p>
    <w:p w14:paraId="1055ECFA" w14:textId="5FE61FCA" w:rsidR="003C30A5" w:rsidRDefault="001E3F27" w:rsidP="003C30A5">
      <w:pPr>
        <w:rPr>
          <w:rStyle w:val="Strong"/>
        </w:rPr>
      </w:pPr>
      <w:r>
        <w:rPr>
          <w:b/>
          <w:bCs/>
          <w:noProof/>
        </w:rPr>
        <w:lastRenderedPageBreak/>
        <mc:AlternateContent>
          <mc:Choice Requires="wps">
            <w:drawing>
              <wp:anchor distT="0" distB="0" distL="114300" distR="114300" simplePos="0" relativeHeight="251666432" behindDoc="0" locked="0" layoutInCell="1" allowOverlap="1" wp14:anchorId="1185696A" wp14:editId="5E08737D">
                <wp:simplePos x="0" y="0"/>
                <wp:positionH relativeFrom="column">
                  <wp:posOffset>2266950</wp:posOffset>
                </wp:positionH>
                <wp:positionV relativeFrom="paragraph">
                  <wp:posOffset>1275080</wp:posOffset>
                </wp:positionV>
                <wp:extent cx="2828925" cy="45719"/>
                <wp:effectExtent l="0" t="0" r="28575" b="12065"/>
                <wp:wrapNone/>
                <wp:docPr id="18" name="Rectangle 18"/>
                <wp:cNvGraphicFramePr/>
                <a:graphic xmlns:a="http://schemas.openxmlformats.org/drawingml/2006/main">
                  <a:graphicData uri="http://schemas.microsoft.com/office/word/2010/wordprocessingShape">
                    <wps:wsp>
                      <wps:cNvSpPr/>
                      <wps:spPr>
                        <a:xfrm>
                          <a:off x="0" y="0"/>
                          <a:ext cx="282892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12CCCF" id="Rectangle 18" o:spid="_x0000_s1026" style="position:absolute;margin-left:178.5pt;margin-top:100.4pt;width:222.7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" fillcolor="#f0cda1 [3204]" strokecolor="#ac6c1b [1604]" strokeweight="1pt"/>
            </w:pict>
          </mc:Fallback>
        </mc:AlternateContent>
      </w:r>
      <w:r w:rsidR="003C30A5" w:rsidRPr="003C30A5">
        <w:rPr>
          <w:rStyle w:val="Strong"/>
          <w:noProof/>
        </w:rPr>
        <w:drawing>
          <wp:inline distT="0" distB="0" distL="0" distR="0" wp14:anchorId="7C673059" wp14:editId="2CF63454">
            <wp:extent cx="5839640" cy="2610214"/>
            <wp:effectExtent l="0" t="0" r="889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5839640" cy="2610214"/>
                    </a:xfrm>
                    <a:prstGeom prst="rect">
                      <a:avLst/>
                    </a:prstGeom>
                  </pic:spPr>
                </pic:pic>
              </a:graphicData>
            </a:graphic>
          </wp:inline>
        </w:drawing>
      </w:r>
    </w:p>
    <w:p w14:paraId="448125AE" w14:textId="628C8190" w:rsidR="001E3F27" w:rsidRDefault="001E3F27" w:rsidP="003C30A5">
      <w:pPr>
        <w:rPr>
          <w:rStyle w:val="Strong"/>
        </w:rPr>
      </w:pPr>
    </w:p>
    <w:p w14:paraId="5CF1C922" w14:textId="2D41F1D7" w:rsidR="001E3F27" w:rsidRDefault="001E3F27" w:rsidP="003C30A5">
      <w:pPr>
        <w:rPr>
          <w:rStyle w:val="Strong"/>
        </w:rPr>
      </w:pPr>
    </w:p>
    <w:p w14:paraId="3211C9AE" w14:textId="22FD9112" w:rsidR="001E3F27" w:rsidRDefault="001E3F27" w:rsidP="00F64807">
      <w:pPr>
        <w:rPr>
          <w:rStyle w:val="Strong"/>
        </w:rPr>
      </w:pPr>
      <w:r>
        <w:rPr>
          <w:rStyle w:val="Strong"/>
        </w:rPr>
        <w:t>You will need two codes the “Game ID” and the “PlayFab Secret API key”</w:t>
      </w:r>
      <w:r w:rsidR="005C2521">
        <w:rPr>
          <w:rStyle w:val="Strong"/>
        </w:rPr>
        <w:t xml:space="preserve"> </w:t>
      </w:r>
      <w:r>
        <w:rPr>
          <w:rStyle w:val="Strong"/>
        </w:rPr>
        <w:t xml:space="preserve">Make sure you do not share this key with anyone otherwise they will have access to your game. Now you may ask where do I find these keys and id’s? No worries to find the go to the home screen of play fab and it should be there under the title of your game </w:t>
      </w:r>
    </w:p>
    <w:p w14:paraId="164BB4C6" w14:textId="262D360B" w:rsidR="001E3F27" w:rsidRDefault="001E3F27" w:rsidP="003C30A5">
      <w:pPr>
        <w:rPr>
          <w:rStyle w:val="Strong"/>
        </w:rPr>
      </w:pPr>
      <w:r w:rsidRPr="00461CE2">
        <w:rPr>
          <w:noProof/>
          <w:highlight w:val="cyan"/>
        </w:rPr>
        <mc:AlternateContent>
          <mc:Choice Requires="wps">
            <w:drawing>
              <wp:anchor distT="0" distB="0" distL="114300" distR="114300" simplePos="0" relativeHeight="251668480" behindDoc="0" locked="0" layoutInCell="1" allowOverlap="1" wp14:anchorId="66028C10" wp14:editId="38276941">
                <wp:simplePos x="0" y="0"/>
                <wp:positionH relativeFrom="column">
                  <wp:posOffset>1762126</wp:posOffset>
                </wp:positionH>
                <wp:positionV relativeFrom="paragraph">
                  <wp:posOffset>1408430</wp:posOffset>
                </wp:positionV>
                <wp:extent cx="714375" cy="504825"/>
                <wp:effectExtent l="38100" t="38100" r="0" b="66675"/>
                <wp:wrapNone/>
                <wp:docPr id="20" name="Arrow: Right 20"/>
                <wp:cNvGraphicFramePr/>
                <a:graphic xmlns:a="http://schemas.openxmlformats.org/drawingml/2006/main">
                  <a:graphicData uri="http://schemas.microsoft.com/office/word/2010/wordprocessingShape">
                    <wps:wsp>
                      <wps:cNvSpPr/>
                      <wps:spPr>
                        <a:xfrm rot="19598718">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BC80D" id="Arrow: Right 20" o:spid="_x0000_s1026" type="#_x0000_t13" style="position:absolute;margin-left:138.75pt;margin-top:110.9pt;width:56.25pt;height:39.75pt;rotation:-2185934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" adj="13968" fillcolor="#c00000" strokecolor="white [3212]" strokeweight="1pt"/>
            </w:pict>
          </mc:Fallback>
        </mc:AlternateContent>
      </w:r>
      <w:r w:rsidRPr="001E3F27">
        <w:rPr>
          <w:rStyle w:val="Strong"/>
          <w:noProof/>
        </w:rPr>
        <w:drawing>
          <wp:inline distT="0" distB="0" distL="0" distR="0" wp14:anchorId="344EDF11" wp14:editId="50D061F9">
            <wp:extent cx="3753374" cy="2124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374" cy="2124371"/>
                    </a:xfrm>
                    <a:prstGeom prst="rect">
                      <a:avLst/>
                    </a:prstGeom>
                  </pic:spPr>
                </pic:pic>
              </a:graphicData>
            </a:graphic>
          </wp:inline>
        </w:drawing>
      </w:r>
    </w:p>
    <w:p w14:paraId="02569B3D" w14:textId="68956FC6" w:rsidR="005C2521" w:rsidRDefault="005C2521" w:rsidP="003C30A5">
      <w:pPr>
        <w:rPr>
          <w:rStyle w:val="Strong"/>
        </w:rPr>
      </w:pPr>
    </w:p>
    <w:p w14:paraId="369E42EB" w14:textId="52F6EDCE" w:rsidR="005C2521" w:rsidRDefault="005C2521" w:rsidP="00F64807">
      <w:pPr>
        <w:rPr>
          <w:rStyle w:val="Strong"/>
        </w:rPr>
      </w:pPr>
      <w:r>
        <w:rPr>
          <w:rStyle w:val="Strong"/>
        </w:rPr>
        <w:t>Now to find the Secret Key you need to click on your game then</w:t>
      </w:r>
      <w:r w:rsidR="00F94632">
        <w:rPr>
          <w:rStyle w:val="Strong"/>
        </w:rPr>
        <w:t xml:space="preserve"> on the top left there should be a gear click the gear then select title settings </w:t>
      </w:r>
    </w:p>
    <w:p w14:paraId="744A66AE" w14:textId="63BE3D43" w:rsidR="00F94632" w:rsidRDefault="00F94632" w:rsidP="003C30A5">
      <w:pPr>
        <w:rPr>
          <w:rStyle w:val="Strong"/>
        </w:rPr>
      </w:pPr>
    </w:p>
    <w:p w14:paraId="6D23ABCB" w14:textId="2A3EA376" w:rsidR="00F94632" w:rsidRDefault="00F94632" w:rsidP="003C30A5">
      <w:pPr>
        <w:rPr>
          <w:rStyle w:val="Strong"/>
        </w:rPr>
      </w:pPr>
      <w:r w:rsidRPr="00461CE2">
        <w:rPr>
          <w:noProof/>
          <w:highlight w:val="cyan"/>
        </w:rPr>
        <w:lastRenderedPageBreak/>
        <mc:AlternateContent>
          <mc:Choice Requires="wps">
            <w:drawing>
              <wp:anchor distT="0" distB="0" distL="114300" distR="114300" simplePos="0" relativeHeight="251670528" behindDoc="0" locked="0" layoutInCell="1" allowOverlap="1" wp14:anchorId="03768349" wp14:editId="0F503BC0">
                <wp:simplePos x="0" y="0"/>
                <wp:positionH relativeFrom="column">
                  <wp:posOffset>361949</wp:posOffset>
                </wp:positionH>
                <wp:positionV relativeFrom="paragraph">
                  <wp:posOffset>1333500</wp:posOffset>
                </wp:positionV>
                <wp:extent cx="714375" cy="504825"/>
                <wp:effectExtent l="38100" t="38100" r="0" b="66675"/>
                <wp:wrapNone/>
                <wp:docPr id="22" name="Arrow: Right 22"/>
                <wp:cNvGraphicFramePr/>
                <a:graphic xmlns:a="http://schemas.openxmlformats.org/drawingml/2006/main">
                  <a:graphicData uri="http://schemas.microsoft.com/office/word/2010/wordprocessingShape">
                    <wps:wsp>
                      <wps:cNvSpPr/>
                      <wps:spPr>
                        <a:xfrm rot="19598718">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765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28.5pt;margin-top:105pt;width:56.25pt;height:39.75pt;rotation:-2185934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" adj="13968" fillcolor="#c00000" strokecolor="white [3212]" strokeweight="1pt"/>
            </w:pict>
          </mc:Fallback>
        </mc:AlternateContent>
      </w:r>
      <w:r w:rsidRPr="00F94632">
        <w:rPr>
          <w:rStyle w:val="Strong"/>
          <w:noProof/>
        </w:rPr>
        <w:drawing>
          <wp:inline distT="0" distB="0" distL="0" distR="0" wp14:anchorId="38B884F3" wp14:editId="19D12576">
            <wp:extent cx="3515216" cy="2229161"/>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stretch>
                      <a:fillRect/>
                    </a:stretch>
                  </pic:blipFill>
                  <pic:spPr>
                    <a:xfrm>
                      <a:off x="0" y="0"/>
                      <a:ext cx="3515216" cy="2229161"/>
                    </a:xfrm>
                    <a:prstGeom prst="rect">
                      <a:avLst/>
                    </a:prstGeom>
                  </pic:spPr>
                </pic:pic>
              </a:graphicData>
            </a:graphic>
          </wp:inline>
        </w:drawing>
      </w:r>
    </w:p>
    <w:p w14:paraId="049B3ABD" w14:textId="20427FA3" w:rsidR="00F94632" w:rsidRDefault="00F94632" w:rsidP="003C30A5">
      <w:pPr>
        <w:rPr>
          <w:rStyle w:val="Strong"/>
        </w:rPr>
      </w:pPr>
    </w:p>
    <w:p w14:paraId="75B74A7E" w14:textId="4EC048C2" w:rsidR="00F94632" w:rsidRDefault="00F94632" w:rsidP="003C30A5">
      <w:pPr>
        <w:rPr>
          <w:rStyle w:val="Strong"/>
        </w:rPr>
      </w:pPr>
      <w:r>
        <w:rPr>
          <w:rStyle w:val="Strong"/>
        </w:rPr>
        <w:t xml:space="preserve">It should say “General, API Features, Secret Keys, Email Preferences “and so on and so </w:t>
      </w:r>
    </w:p>
    <w:p w14:paraId="7B03D418" w14:textId="0C7424C4" w:rsidR="00F94632" w:rsidRDefault="00F94632" w:rsidP="003C30A5">
      <w:pPr>
        <w:rPr>
          <w:rStyle w:val="Strong"/>
        </w:rPr>
      </w:pPr>
      <w:r>
        <w:rPr>
          <w:rStyle w:val="Strong"/>
        </w:rPr>
        <w:t xml:space="preserve">forth. The magic item we need it Secret keys </w:t>
      </w:r>
    </w:p>
    <w:p w14:paraId="62D50B04" w14:textId="54FE2977" w:rsidR="00F94632" w:rsidRDefault="00F94632" w:rsidP="003C30A5">
      <w:pPr>
        <w:rPr>
          <w:rStyle w:val="Strong"/>
        </w:rPr>
      </w:pPr>
    </w:p>
    <w:p w14:paraId="349CD53E" w14:textId="32EB7D70" w:rsidR="00F94632" w:rsidRDefault="00F94632" w:rsidP="003C30A5">
      <w:pPr>
        <w:rPr>
          <w:rStyle w:val="Strong"/>
        </w:rPr>
      </w:pPr>
    </w:p>
    <w:p w14:paraId="08A75D18" w14:textId="4011B8E3" w:rsidR="00F94632" w:rsidRDefault="00E77601" w:rsidP="003C30A5">
      <w:pPr>
        <w:rPr>
          <w:rStyle w:val="Strong"/>
        </w:rPr>
      </w:pPr>
      <w:r w:rsidRPr="00461CE2">
        <w:rPr>
          <w:noProof/>
          <w:highlight w:val="cyan"/>
        </w:rPr>
        <mc:AlternateContent>
          <mc:Choice Requires="wps">
            <w:drawing>
              <wp:anchor distT="0" distB="0" distL="114300" distR="114300" simplePos="0" relativeHeight="251674624" behindDoc="0" locked="0" layoutInCell="1" allowOverlap="1" wp14:anchorId="68DFF9EE" wp14:editId="12AF70E0">
                <wp:simplePos x="0" y="0"/>
                <wp:positionH relativeFrom="column">
                  <wp:posOffset>6229350</wp:posOffset>
                </wp:positionH>
                <wp:positionV relativeFrom="paragraph">
                  <wp:posOffset>1814830</wp:posOffset>
                </wp:positionV>
                <wp:extent cx="714375" cy="504825"/>
                <wp:effectExtent l="0" t="57150" r="47625" b="28575"/>
                <wp:wrapNone/>
                <wp:docPr id="14" name="Arrow: Right 14"/>
                <wp:cNvGraphicFramePr/>
                <a:graphic xmlns:a="http://schemas.openxmlformats.org/drawingml/2006/main">
                  <a:graphicData uri="http://schemas.microsoft.com/office/word/2010/wordprocessingShape">
                    <wps:wsp>
                      <wps:cNvSpPr/>
                      <wps:spPr>
                        <a:xfrm rot="12161543">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7475B" id="Arrow: Right 14" o:spid="_x0000_s1026" type="#_x0000_t13" style="position:absolute;margin-left:490.5pt;margin-top:142.9pt;width:56.25pt;height:39.75pt;rotation:-10309312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" adj="13968" fillcolor="#c00000" strokecolor="white [3212]" strokeweight="1pt"/>
            </w:pict>
          </mc:Fallback>
        </mc:AlternateContent>
      </w:r>
      <w:r w:rsidR="00F94632">
        <w:rPr>
          <w:b/>
          <w:bCs/>
          <w:noProof/>
        </w:rPr>
        <mc:AlternateContent>
          <mc:Choice Requires="wps">
            <w:drawing>
              <wp:anchor distT="0" distB="0" distL="114300" distR="114300" simplePos="0" relativeHeight="251672576" behindDoc="0" locked="0" layoutInCell="1" allowOverlap="1" wp14:anchorId="3E5F1D4E" wp14:editId="24E36E02">
                <wp:simplePos x="0" y="0"/>
                <wp:positionH relativeFrom="column">
                  <wp:posOffset>3371850</wp:posOffset>
                </wp:positionH>
                <wp:positionV relativeFrom="paragraph">
                  <wp:posOffset>1742440</wp:posOffset>
                </wp:positionV>
                <wp:extent cx="2847975" cy="83185"/>
                <wp:effectExtent l="0" t="0" r="28575" b="12065"/>
                <wp:wrapNone/>
                <wp:docPr id="25" name="Rectangle 25"/>
                <wp:cNvGraphicFramePr/>
                <a:graphic xmlns:a="http://schemas.openxmlformats.org/drawingml/2006/main">
                  <a:graphicData uri="http://schemas.microsoft.com/office/word/2010/wordprocessingShape">
                    <wps:wsp>
                      <wps:cNvSpPr/>
                      <wps:spPr>
                        <a:xfrm>
                          <a:off x="0" y="0"/>
                          <a:ext cx="2847975" cy="831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7B4BC" id="Rectangle 25" o:spid="_x0000_s1026" style="position:absolute;margin-left:265.5pt;margin-top:137.2pt;width:224.25pt;height:6.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" fillcolor="#f0cda1 [3204]" strokecolor="#ac6c1b [1604]" strokeweight="1pt"/>
            </w:pict>
          </mc:Fallback>
        </mc:AlternateContent>
      </w:r>
      <w:r w:rsidR="00F94632" w:rsidRPr="00F94632">
        <w:rPr>
          <w:rStyle w:val="Strong"/>
          <w:noProof/>
        </w:rPr>
        <w:drawing>
          <wp:inline distT="0" distB="0" distL="0" distR="0" wp14:anchorId="7715986C" wp14:editId="1576972E">
            <wp:extent cx="6400800" cy="257746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stretch>
                      <a:fillRect/>
                    </a:stretch>
                  </pic:blipFill>
                  <pic:spPr>
                    <a:xfrm>
                      <a:off x="0" y="0"/>
                      <a:ext cx="6400800" cy="2577465"/>
                    </a:xfrm>
                    <a:prstGeom prst="rect">
                      <a:avLst/>
                    </a:prstGeom>
                  </pic:spPr>
                </pic:pic>
              </a:graphicData>
            </a:graphic>
          </wp:inline>
        </w:drawing>
      </w:r>
    </w:p>
    <w:p w14:paraId="1C13716A" w14:textId="77777777" w:rsidR="00F94632" w:rsidRDefault="00F94632" w:rsidP="003C30A5">
      <w:pPr>
        <w:rPr>
          <w:rStyle w:val="Strong"/>
        </w:rPr>
      </w:pPr>
    </w:p>
    <w:p w14:paraId="175089FE" w14:textId="2B3F2F76" w:rsidR="00F94632" w:rsidRPr="00E237E8" w:rsidRDefault="00F94632" w:rsidP="003C30A5">
      <w:pPr>
        <w:rPr>
          <w:rStyle w:val="Strong"/>
        </w:rPr>
        <w:sectPr w:rsidR="00F94632" w:rsidRPr="00E237E8" w:rsidSect="00AC4859">
          <w:headerReference w:type="default" r:id="rId27"/>
          <w:pgSz w:w="12240" w:h="15840" w:code="1"/>
          <w:pgMar w:top="2160" w:right="1080" w:bottom="720" w:left="1080" w:header="648" w:footer="432" w:gutter="0"/>
          <w:cols w:space="708"/>
          <w:docGrid w:linePitch="360"/>
        </w:sectPr>
      </w:pPr>
      <w:r>
        <w:rPr>
          <w:rStyle w:val="Strong"/>
        </w:rPr>
        <w:t>Now Copy the key and paste it in unreal. Great now the easiest step is complete DON’T FORGET TO SAVE. I learnt this the hard wa</w:t>
      </w:r>
      <w:r w:rsidR="00F40520">
        <w:rPr>
          <w:rStyle w:val="Strong"/>
        </w:rPr>
        <w:t>y.</w:t>
      </w:r>
    </w:p>
    <w:p w14:paraId="07CA8E4C" w14:textId="441B7EB7" w:rsidR="00BA31C4" w:rsidRPr="00E237E8" w:rsidRDefault="00F94632" w:rsidP="00BA31C4">
      <w:pPr>
        <w:pStyle w:val="Heading1"/>
        <w:numPr>
          <w:ilvl w:val="0"/>
          <w:numId w:val="18"/>
        </w:numPr>
        <w:ind w:left="0" w:firstLine="0"/>
      </w:pPr>
      <w:r>
        <w:lastRenderedPageBreak/>
        <w:t>Login UI</w:t>
      </w:r>
    </w:p>
    <w:p w14:paraId="226A4789" w14:textId="3808981A" w:rsidR="00BA31C4" w:rsidRPr="00F64807" w:rsidRDefault="00600FF8" w:rsidP="00F64807">
      <w:pPr>
        <w:rPr>
          <w:b/>
          <w:bCs/>
        </w:rPr>
      </w:pPr>
      <w:r w:rsidRPr="00F64807">
        <w:rPr>
          <w:b/>
          <w:bCs/>
        </w:rPr>
        <w:t xml:space="preserve">The design and look of your login/register UI is completely up to you but a few key elements need to be the same. You can make the login section and the register section separately but for simplicity in this demonstration it will all be done in one widget. For the Register </w:t>
      </w:r>
      <w:r w:rsidR="00E950F4" w:rsidRPr="00F64807">
        <w:rPr>
          <w:b/>
          <w:bCs/>
        </w:rPr>
        <w:t xml:space="preserve">Ui Three “TextBoxes”. One for the user’s email, username and password. Finally, one button to accept the registration and to make it look better add some </w:t>
      </w:r>
      <w:r w:rsidR="00F40520" w:rsidRPr="00F64807">
        <w:rPr>
          <w:b/>
          <w:bCs/>
        </w:rPr>
        <w:t>text,</w:t>
      </w:r>
      <w:r w:rsidR="00E950F4" w:rsidRPr="00F64807">
        <w:rPr>
          <w:b/>
          <w:bCs/>
        </w:rPr>
        <w:t xml:space="preserve"> so the user knows that they are in the registration section</w:t>
      </w:r>
      <w:r w:rsidR="00F40520" w:rsidRPr="00F64807">
        <w:rPr>
          <w:b/>
          <w:bCs/>
        </w:rPr>
        <w:t xml:space="preserve">. To make the text boxes say email, </w:t>
      </w:r>
      <w:r w:rsidR="00E77601" w:rsidRPr="00F64807">
        <w:rPr>
          <w:b/>
          <w:bCs/>
        </w:rPr>
        <w:t>Username</w:t>
      </w:r>
      <w:r w:rsidR="00F40520" w:rsidRPr="00F64807">
        <w:rPr>
          <w:b/>
          <w:bCs/>
        </w:rPr>
        <w:t xml:space="preserve">, Password. You need to select the textbox and change the hint text and scroll down until you see “font” and that will change the size of the hint text. Don’t forget to anchor your UI elements </w:t>
      </w:r>
      <w:r w:rsidR="00E77601" w:rsidRPr="00F64807">
        <w:rPr>
          <w:b/>
          <w:bCs/>
        </w:rPr>
        <w:t>so they don’t move in game</w:t>
      </w:r>
    </w:p>
    <w:p w14:paraId="0F744838" w14:textId="63520993" w:rsidR="00F40520" w:rsidRPr="00600FF8" w:rsidRDefault="00F40520" w:rsidP="00600FF8">
      <w:pPr>
        <w:rPr>
          <w:b/>
          <w:bCs/>
        </w:rPr>
      </w:pPr>
      <w:r w:rsidRPr="00F40520">
        <w:rPr>
          <w:b/>
          <w:bCs/>
          <w:noProof/>
        </w:rPr>
        <w:drawing>
          <wp:inline distT="0" distB="0" distL="0" distR="0" wp14:anchorId="5D462E8F" wp14:editId="1679DB5A">
            <wp:extent cx="6400800" cy="4037330"/>
            <wp:effectExtent l="0" t="0" r="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8"/>
                    <a:stretch>
                      <a:fillRect/>
                    </a:stretch>
                  </pic:blipFill>
                  <pic:spPr>
                    <a:xfrm>
                      <a:off x="0" y="0"/>
                      <a:ext cx="6400800" cy="4037330"/>
                    </a:xfrm>
                    <a:prstGeom prst="rect">
                      <a:avLst/>
                    </a:prstGeom>
                  </pic:spPr>
                </pic:pic>
              </a:graphicData>
            </a:graphic>
          </wp:inline>
        </w:drawing>
      </w:r>
    </w:p>
    <w:p w14:paraId="2B6B9270" w14:textId="77777777" w:rsidR="00E950F4" w:rsidRDefault="00E950F4" w:rsidP="0003123C"/>
    <w:p w14:paraId="29033D53" w14:textId="77777777" w:rsidR="00F40520" w:rsidRDefault="00F40520" w:rsidP="0003123C">
      <w:pPr>
        <w:rPr>
          <w:b/>
          <w:bCs/>
        </w:rPr>
      </w:pPr>
    </w:p>
    <w:p w14:paraId="4B683300" w14:textId="77777777" w:rsidR="00F40520" w:rsidRDefault="00F40520" w:rsidP="0003123C">
      <w:pPr>
        <w:rPr>
          <w:b/>
          <w:bCs/>
        </w:rPr>
      </w:pPr>
    </w:p>
    <w:p w14:paraId="1C2DD782" w14:textId="24DB4B3A" w:rsidR="00F40520" w:rsidRDefault="00E77601" w:rsidP="0003123C">
      <w:pPr>
        <w:rPr>
          <w:b/>
          <w:bCs/>
        </w:rPr>
      </w:pPr>
      <w:r w:rsidRPr="00461CE2">
        <w:rPr>
          <w:noProof/>
          <w:highlight w:val="cyan"/>
        </w:rPr>
        <w:lastRenderedPageBreak/>
        <mc:AlternateContent>
          <mc:Choice Requires="wps">
            <w:drawing>
              <wp:anchor distT="0" distB="0" distL="114300" distR="114300" simplePos="0" relativeHeight="251678720" behindDoc="0" locked="0" layoutInCell="1" allowOverlap="1" wp14:anchorId="6B93DC86" wp14:editId="2C3411F1">
                <wp:simplePos x="0" y="0"/>
                <wp:positionH relativeFrom="column">
                  <wp:posOffset>2381249</wp:posOffset>
                </wp:positionH>
                <wp:positionV relativeFrom="paragraph">
                  <wp:posOffset>1386840</wp:posOffset>
                </wp:positionV>
                <wp:extent cx="714375" cy="504825"/>
                <wp:effectExtent l="0" t="38100" r="47625" b="28575"/>
                <wp:wrapNone/>
                <wp:docPr id="23" name="Arrow: Right 23"/>
                <wp:cNvGraphicFramePr/>
                <a:graphic xmlns:a="http://schemas.openxmlformats.org/drawingml/2006/main">
                  <a:graphicData uri="http://schemas.microsoft.com/office/word/2010/wordprocessingShape">
                    <wps:wsp>
                      <wps:cNvSpPr/>
                      <wps:spPr>
                        <a:xfrm rot="12239802">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71155" w14:textId="2165E165" w:rsidR="00E77601" w:rsidRDefault="00E77601" w:rsidP="00E7760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93DC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187.5pt;margin-top:109.2pt;width:56.25pt;height:39.75pt;rotation:-10223832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" adj="13968" fillcolor="#c00000" strokecolor="white [3212]" strokeweight="1pt">
                <v:textbox>
                  <w:txbxContent>
                    <w:p w14:paraId="40D71155" w14:textId="2165E165" w:rsidR="00E77601" w:rsidRDefault="00E77601" w:rsidP="00E77601">
                      <w:pPr>
                        <w:jc w:val="center"/>
                      </w:pPr>
                      <w:r>
                        <w:t>e</w:t>
                      </w:r>
                    </w:p>
                  </w:txbxContent>
                </v:textbox>
              </v:shape>
            </w:pict>
          </mc:Fallback>
        </mc:AlternateContent>
      </w:r>
      <w:r w:rsidRPr="00461CE2">
        <w:rPr>
          <w:noProof/>
          <w:highlight w:val="cyan"/>
        </w:rPr>
        <mc:AlternateContent>
          <mc:Choice Requires="wps">
            <w:drawing>
              <wp:anchor distT="0" distB="0" distL="114300" distR="114300" simplePos="0" relativeHeight="251676672" behindDoc="0" locked="0" layoutInCell="1" allowOverlap="1" wp14:anchorId="555DF33B" wp14:editId="6CD5A64D">
                <wp:simplePos x="0" y="0"/>
                <wp:positionH relativeFrom="column">
                  <wp:posOffset>-428626</wp:posOffset>
                </wp:positionH>
                <wp:positionV relativeFrom="paragraph">
                  <wp:posOffset>5600065</wp:posOffset>
                </wp:positionV>
                <wp:extent cx="714375" cy="504825"/>
                <wp:effectExtent l="38100" t="38100" r="0" b="66675"/>
                <wp:wrapNone/>
                <wp:docPr id="17" name="Arrow: Right 17"/>
                <wp:cNvGraphicFramePr/>
                <a:graphic xmlns:a="http://schemas.openxmlformats.org/drawingml/2006/main">
                  <a:graphicData uri="http://schemas.microsoft.com/office/word/2010/wordprocessingShape">
                    <wps:wsp>
                      <wps:cNvSpPr/>
                      <wps:spPr>
                        <a:xfrm rot="19598718">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A355A" id="Arrow: Right 17" o:spid="_x0000_s1026" type="#_x0000_t13" style="position:absolute;margin-left:-33.75pt;margin-top:440.95pt;width:56.25pt;height:39.75pt;rotation:-2185934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" adj="13968" fillcolor="#c00000" strokecolor="white [3212]" strokeweight="1pt"/>
            </w:pict>
          </mc:Fallback>
        </mc:AlternateContent>
      </w:r>
      <w:r w:rsidRPr="00E77601">
        <w:rPr>
          <w:b/>
          <w:bCs/>
          <w:noProof/>
        </w:rPr>
        <w:drawing>
          <wp:inline distT="0" distB="0" distL="0" distR="0" wp14:anchorId="1BC9B43F" wp14:editId="1F1D9B3D">
            <wp:extent cx="4086795" cy="6306430"/>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9"/>
                    <a:stretch>
                      <a:fillRect/>
                    </a:stretch>
                  </pic:blipFill>
                  <pic:spPr>
                    <a:xfrm>
                      <a:off x="0" y="0"/>
                      <a:ext cx="4086795" cy="6306430"/>
                    </a:xfrm>
                    <a:prstGeom prst="rect">
                      <a:avLst/>
                    </a:prstGeom>
                  </pic:spPr>
                </pic:pic>
              </a:graphicData>
            </a:graphic>
          </wp:inline>
        </w:drawing>
      </w:r>
    </w:p>
    <w:p w14:paraId="355837BF" w14:textId="40E4EA1A" w:rsidR="00E77601" w:rsidRDefault="00E77601" w:rsidP="0003123C">
      <w:pPr>
        <w:rPr>
          <w:b/>
          <w:bCs/>
        </w:rPr>
      </w:pPr>
    </w:p>
    <w:p w14:paraId="7CE5AB75" w14:textId="7397C417" w:rsidR="00E77601" w:rsidRPr="00E77601" w:rsidRDefault="00E77601" w:rsidP="00E77601">
      <w:pPr>
        <w:rPr>
          <w:b/>
          <w:bCs/>
        </w:rPr>
      </w:pPr>
      <w:r>
        <w:rPr>
          <w:b/>
          <w:bCs/>
        </w:rPr>
        <w:t>Now do the same thing for the login but only include the email field and the password field it should look something like this.</w:t>
      </w:r>
    </w:p>
    <w:p w14:paraId="0EE5BDAF" w14:textId="28283961" w:rsidR="00E77601" w:rsidRDefault="00E77601" w:rsidP="00E77601">
      <w:pPr>
        <w:tabs>
          <w:tab w:val="left" w:pos="900"/>
        </w:tabs>
        <w:rPr>
          <w:b/>
          <w:bCs/>
        </w:rPr>
      </w:pPr>
    </w:p>
    <w:p w14:paraId="1E5974B4" w14:textId="3E973D53" w:rsidR="00E77601" w:rsidRDefault="00E77601" w:rsidP="00E77601">
      <w:pPr>
        <w:tabs>
          <w:tab w:val="left" w:pos="900"/>
        </w:tabs>
        <w:rPr>
          <w:noProof/>
        </w:rPr>
      </w:pPr>
      <w:r>
        <w:tab/>
      </w:r>
    </w:p>
    <w:p w14:paraId="08D24804" w14:textId="2F4A80BF" w:rsidR="00D765AB" w:rsidRDefault="00D765AB" w:rsidP="00E77601">
      <w:pPr>
        <w:tabs>
          <w:tab w:val="left" w:pos="900"/>
        </w:tabs>
        <w:rPr>
          <w:b/>
          <w:bCs/>
        </w:rPr>
      </w:pPr>
    </w:p>
    <w:p w14:paraId="473EAD8D" w14:textId="0B786585" w:rsidR="00D765AB" w:rsidRDefault="00D765AB" w:rsidP="00E77601">
      <w:pPr>
        <w:tabs>
          <w:tab w:val="left" w:pos="900"/>
        </w:tabs>
        <w:rPr>
          <w:b/>
          <w:bCs/>
        </w:rPr>
      </w:pPr>
    </w:p>
    <w:p w14:paraId="4A5967FD" w14:textId="77777777" w:rsidR="00D765AB" w:rsidRDefault="00D765AB" w:rsidP="00E77601">
      <w:pPr>
        <w:tabs>
          <w:tab w:val="left" w:pos="900"/>
        </w:tabs>
        <w:rPr>
          <w:b/>
          <w:bCs/>
        </w:rPr>
      </w:pPr>
    </w:p>
    <w:p w14:paraId="7FCDEC62" w14:textId="7FD652E4" w:rsidR="00D765AB" w:rsidRDefault="00D765AB" w:rsidP="00E77601">
      <w:pPr>
        <w:tabs>
          <w:tab w:val="left" w:pos="900"/>
        </w:tabs>
        <w:rPr>
          <w:b/>
          <w:bCs/>
        </w:rPr>
      </w:pPr>
      <w:r w:rsidRPr="00AC67DE">
        <w:rPr>
          <w:noProof/>
        </w:rPr>
        <w:drawing>
          <wp:inline distT="0" distB="0" distL="0" distR="0" wp14:anchorId="3DA55A16" wp14:editId="77C4B0BC">
            <wp:extent cx="6218057" cy="3535572"/>
            <wp:effectExtent l="0" t="0" r="0" b="825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0"/>
                    <a:stretch>
                      <a:fillRect/>
                    </a:stretch>
                  </pic:blipFill>
                  <pic:spPr>
                    <a:xfrm>
                      <a:off x="0" y="0"/>
                      <a:ext cx="6252132" cy="3554947"/>
                    </a:xfrm>
                    <a:prstGeom prst="rect">
                      <a:avLst/>
                    </a:prstGeom>
                  </pic:spPr>
                </pic:pic>
              </a:graphicData>
            </a:graphic>
          </wp:inline>
        </w:drawing>
      </w:r>
    </w:p>
    <w:p w14:paraId="3E61FD3D" w14:textId="77777777" w:rsidR="00D765AB" w:rsidRDefault="00D765AB" w:rsidP="00E77601">
      <w:pPr>
        <w:tabs>
          <w:tab w:val="left" w:pos="900"/>
        </w:tabs>
        <w:rPr>
          <w:b/>
          <w:bCs/>
        </w:rPr>
      </w:pPr>
    </w:p>
    <w:p w14:paraId="49A231C0" w14:textId="77777777" w:rsidR="00D765AB" w:rsidRDefault="00D765AB" w:rsidP="00E77601">
      <w:pPr>
        <w:tabs>
          <w:tab w:val="left" w:pos="900"/>
        </w:tabs>
        <w:rPr>
          <w:b/>
          <w:bCs/>
        </w:rPr>
      </w:pPr>
    </w:p>
    <w:p w14:paraId="323B538E" w14:textId="7F0C6B19" w:rsidR="00D765AB" w:rsidRDefault="00D765AB" w:rsidP="00E77601">
      <w:pPr>
        <w:tabs>
          <w:tab w:val="left" w:pos="900"/>
        </w:tabs>
        <w:rPr>
          <w:b/>
          <w:bCs/>
        </w:rPr>
      </w:pPr>
      <w:r>
        <w:rPr>
          <w:b/>
          <w:bCs/>
        </w:rPr>
        <w:t>Next make 3 variables with their type being “strings”. Name them as Email, Username, and Password. Once that is done select the editable text box and, in the details, panel scroll down to the events and click “on text changed”. This should bring up the event graph. Do this for all 5 of your editable text boxes. Then attach the variables to the appropriate editable text boxes in the graph section make sure the email variable goes with the email box and the same for the password editable text box and the username. The username variable should only be used once because we only need that data for registration</w:t>
      </w:r>
    </w:p>
    <w:p w14:paraId="48481620" w14:textId="1085A7F7" w:rsidR="00D765AB" w:rsidRDefault="00D765AB" w:rsidP="00E77601">
      <w:pPr>
        <w:tabs>
          <w:tab w:val="left" w:pos="900"/>
        </w:tabs>
        <w:rPr>
          <w:b/>
          <w:bCs/>
        </w:rPr>
      </w:pPr>
    </w:p>
    <w:p w14:paraId="72895624" w14:textId="4115262A" w:rsidR="00D765AB" w:rsidRDefault="00D765AB" w:rsidP="00E77601">
      <w:pPr>
        <w:tabs>
          <w:tab w:val="left" w:pos="900"/>
        </w:tabs>
        <w:rPr>
          <w:b/>
          <w:bCs/>
        </w:rPr>
      </w:pPr>
    </w:p>
    <w:p w14:paraId="2576312B" w14:textId="4248FDDC" w:rsidR="00D765AB" w:rsidRDefault="00D765AB" w:rsidP="00E77601">
      <w:pPr>
        <w:tabs>
          <w:tab w:val="left" w:pos="900"/>
        </w:tabs>
        <w:rPr>
          <w:b/>
          <w:bCs/>
        </w:rPr>
      </w:pPr>
    </w:p>
    <w:p w14:paraId="19665A55" w14:textId="1A7599F1" w:rsidR="00D765AB" w:rsidRDefault="00D765AB" w:rsidP="00E77601">
      <w:pPr>
        <w:tabs>
          <w:tab w:val="left" w:pos="900"/>
        </w:tabs>
        <w:rPr>
          <w:b/>
          <w:bCs/>
        </w:rPr>
      </w:pPr>
      <w:r w:rsidRPr="00461CE2">
        <w:rPr>
          <w:noProof/>
          <w:highlight w:val="cyan"/>
        </w:rPr>
        <w:lastRenderedPageBreak/>
        <mc:AlternateContent>
          <mc:Choice Requires="wps">
            <w:drawing>
              <wp:anchor distT="0" distB="0" distL="114300" distR="114300" simplePos="0" relativeHeight="251680768" behindDoc="0" locked="0" layoutInCell="1" allowOverlap="1" wp14:anchorId="17579105" wp14:editId="01FB8A01">
                <wp:simplePos x="0" y="0"/>
                <wp:positionH relativeFrom="column">
                  <wp:posOffset>4010025</wp:posOffset>
                </wp:positionH>
                <wp:positionV relativeFrom="paragraph">
                  <wp:posOffset>3272792</wp:posOffset>
                </wp:positionV>
                <wp:extent cx="714375" cy="504825"/>
                <wp:effectExtent l="19050" t="38100" r="28575" b="9525"/>
                <wp:wrapNone/>
                <wp:docPr id="30" name="Arrow: Right 30"/>
                <wp:cNvGraphicFramePr/>
                <a:graphic xmlns:a="http://schemas.openxmlformats.org/drawingml/2006/main">
                  <a:graphicData uri="http://schemas.microsoft.com/office/word/2010/wordprocessingShape">
                    <wps:wsp>
                      <wps:cNvSpPr/>
                      <wps:spPr>
                        <a:xfrm rot="11319236">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12100" id="Arrow: Right 30" o:spid="_x0000_s1026" type="#_x0000_t13" style="position:absolute;margin-left:315.75pt;margin-top:257.7pt;width:56.25pt;height:39.75pt;rotation:-11229336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" adj="13968" fillcolor="#c00000" strokecolor="white [3212]" strokeweight="1pt"/>
            </w:pict>
          </mc:Fallback>
        </mc:AlternateContent>
      </w:r>
      <w:r w:rsidRPr="00D765AB">
        <w:rPr>
          <w:b/>
          <w:bCs/>
        </w:rPr>
        <w:drawing>
          <wp:inline distT="0" distB="0" distL="0" distR="0" wp14:anchorId="1558F67C" wp14:editId="0B052F03">
            <wp:extent cx="2105317" cy="3667125"/>
            <wp:effectExtent l="0" t="0" r="9525"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1"/>
                    <a:stretch>
                      <a:fillRect/>
                    </a:stretch>
                  </pic:blipFill>
                  <pic:spPr>
                    <a:xfrm>
                      <a:off x="0" y="0"/>
                      <a:ext cx="2114616" cy="3683323"/>
                    </a:xfrm>
                    <a:prstGeom prst="rect">
                      <a:avLst/>
                    </a:prstGeom>
                  </pic:spPr>
                </pic:pic>
              </a:graphicData>
            </a:graphic>
          </wp:inline>
        </w:drawing>
      </w:r>
      <w:r w:rsidRPr="00D765AB">
        <w:rPr>
          <w:b/>
          <w:bCs/>
        </w:rPr>
        <w:drawing>
          <wp:inline distT="0" distB="0" distL="0" distR="0" wp14:anchorId="70BCFA34" wp14:editId="57ADA3E2">
            <wp:extent cx="2533650" cy="3693795"/>
            <wp:effectExtent l="0" t="0" r="0" b="190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2"/>
                    <a:stretch>
                      <a:fillRect/>
                    </a:stretch>
                  </pic:blipFill>
                  <pic:spPr>
                    <a:xfrm>
                      <a:off x="0" y="0"/>
                      <a:ext cx="2542846" cy="3707202"/>
                    </a:xfrm>
                    <a:prstGeom prst="rect">
                      <a:avLst/>
                    </a:prstGeom>
                  </pic:spPr>
                </pic:pic>
              </a:graphicData>
            </a:graphic>
          </wp:inline>
        </w:drawing>
      </w:r>
    </w:p>
    <w:p w14:paraId="09CC0569" w14:textId="5A2400B0" w:rsidR="00D765AB" w:rsidRPr="00D765AB" w:rsidRDefault="00D765AB" w:rsidP="00E77601">
      <w:pPr>
        <w:tabs>
          <w:tab w:val="left" w:pos="900"/>
        </w:tabs>
        <w:rPr>
          <w:b/>
          <w:bCs/>
        </w:rPr>
        <w:sectPr w:rsidR="00D765AB" w:rsidRPr="00D765AB" w:rsidSect="00AC4859">
          <w:pgSz w:w="12240" w:h="15840" w:code="1"/>
          <w:pgMar w:top="2160" w:right="1080" w:bottom="720" w:left="1080" w:header="648" w:footer="432" w:gutter="0"/>
          <w:cols w:space="708"/>
          <w:docGrid w:linePitch="360"/>
        </w:sectPr>
      </w:pPr>
      <w:r w:rsidRPr="00D765AB">
        <w:rPr>
          <w:b/>
          <w:bCs/>
        </w:rPr>
        <w:drawing>
          <wp:inline distT="0" distB="0" distL="0" distR="0" wp14:anchorId="5B13ED61" wp14:editId="30B8FD73">
            <wp:extent cx="6400800" cy="3933825"/>
            <wp:effectExtent l="0" t="0" r="0" b="9525"/>
            <wp:docPr id="2" name="Picture 2" descr="A screenshot of a computer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game&#10;&#10;Description automatically generated with medium confidence"/>
                    <pic:cNvPicPr/>
                  </pic:nvPicPr>
                  <pic:blipFill>
                    <a:blip r:embed="rId33"/>
                    <a:stretch>
                      <a:fillRect/>
                    </a:stretch>
                  </pic:blipFill>
                  <pic:spPr>
                    <a:xfrm>
                      <a:off x="0" y="0"/>
                      <a:ext cx="6400800" cy="3933825"/>
                    </a:xfrm>
                    <a:prstGeom prst="rect">
                      <a:avLst/>
                    </a:prstGeom>
                  </pic:spPr>
                </pic:pic>
              </a:graphicData>
            </a:graphic>
          </wp:inline>
        </w:drawing>
      </w:r>
    </w:p>
    <w:p w14:paraId="543267D1" w14:textId="4E60E57D" w:rsidR="00E77601" w:rsidRDefault="00D765AB" w:rsidP="00E77601">
      <w:pPr>
        <w:pStyle w:val="Heading1"/>
        <w:ind w:left="360"/>
        <w:rPr>
          <w:b w:val="0"/>
          <w:bCs/>
        </w:rPr>
      </w:pPr>
      <w:bookmarkStart w:id="0" w:name="_Toc800532"/>
      <w:r w:rsidRPr="00D765AB">
        <w:rPr>
          <w:b w:val="0"/>
          <w:bCs/>
          <w:highlight w:val="lightGray"/>
        </w:rPr>
        <w:lastRenderedPageBreak/>
        <w:t>Game instance Blueprint</w:t>
      </w:r>
    </w:p>
    <w:p w14:paraId="7796C483" w14:textId="5A10F201" w:rsidR="00D765AB" w:rsidRDefault="00D765AB" w:rsidP="00D765AB">
      <w:pPr>
        <w:rPr>
          <w:b/>
          <w:bCs/>
        </w:rPr>
      </w:pPr>
      <w:r>
        <w:rPr>
          <w:b/>
          <w:bCs/>
        </w:rPr>
        <w:t>Reopen the game instance we made earlier.</w:t>
      </w:r>
      <w:r w:rsidR="00575B9D">
        <w:rPr>
          <w:b/>
          <w:bCs/>
        </w:rPr>
        <w:t xml:space="preserve"> Create a custom event and name it “LoginToGame”. Make two inputs and name them Email and Password once again make sure the variable type is string.</w:t>
      </w:r>
    </w:p>
    <w:p w14:paraId="572104E0" w14:textId="77BBA809" w:rsidR="00575B9D" w:rsidRPr="00D765AB" w:rsidRDefault="00575B9D" w:rsidP="00D765AB">
      <w:pPr>
        <w:rPr>
          <w:b/>
          <w:bCs/>
        </w:rPr>
      </w:pPr>
      <w:r w:rsidRPr="00575B9D">
        <w:rPr>
          <w:b/>
          <w:bCs/>
        </w:rPr>
        <w:drawing>
          <wp:inline distT="0" distB="0" distL="0" distR="0" wp14:anchorId="752A52EF" wp14:editId="0477F5DE">
            <wp:extent cx="6400800" cy="2748915"/>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4"/>
                    <a:stretch>
                      <a:fillRect/>
                    </a:stretch>
                  </pic:blipFill>
                  <pic:spPr>
                    <a:xfrm>
                      <a:off x="0" y="0"/>
                      <a:ext cx="6400800" cy="2748915"/>
                    </a:xfrm>
                    <a:prstGeom prst="rect">
                      <a:avLst/>
                    </a:prstGeom>
                  </pic:spPr>
                </pic:pic>
              </a:graphicData>
            </a:graphic>
          </wp:inline>
        </w:drawing>
      </w:r>
    </w:p>
    <w:p w14:paraId="6B3D78BA" w14:textId="2BF54FF0" w:rsidR="00E77601" w:rsidRDefault="00B5678B" w:rsidP="00E77601">
      <w:pPr>
        <w:rPr>
          <w:b/>
          <w:bCs/>
        </w:rPr>
      </w:pPr>
      <w:r>
        <w:rPr>
          <w:b/>
          <w:bCs/>
        </w:rPr>
        <w:t>Off</w:t>
      </w:r>
      <w:r w:rsidR="00575B9D">
        <w:rPr>
          <w:b/>
          <w:bCs/>
        </w:rPr>
        <w:t xml:space="preserve"> the pink dot saying email drag that out and type “Make ClientLoginWithEmail”. Click the arrow to expand the box to </w:t>
      </w:r>
      <w:r>
        <w:rPr>
          <w:b/>
          <w:bCs/>
        </w:rPr>
        <w:t>and link the password dot on our custom event and connect it to where it says password</w:t>
      </w:r>
    </w:p>
    <w:p w14:paraId="7D08878B" w14:textId="4FEA7942" w:rsidR="00B5678B" w:rsidRDefault="00B5678B" w:rsidP="00E77601">
      <w:r w:rsidRPr="00B5678B">
        <w:drawing>
          <wp:inline distT="0" distB="0" distL="0" distR="0" wp14:anchorId="713ACBD7" wp14:editId="1A360A04">
            <wp:extent cx="4000500" cy="2689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7176" cy="2694129"/>
                    </a:xfrm>
                    <a:prstGeom prst="rect">
                      <a:avLst/>
                    </a:prstGeom>
                  </pic:spPr>
                </pic:pic>
              </a:graphicData>
            </a:graphic>
          </wp:inline>
        </w:drawing>
      </w:r>
    </w:p>
    <w:p w14:paraId="550D618C" w14:textId="3D2E6F5F" w:rsidR="00E77601" w:rsidRDefault="00B5678B" w:rsidP="00E77601">
      <w:pPr>
        <w:rPr>
          <w:b/>
          <w:bCs/>
        </w:rPr>
      </w:pPr>
      <w:r>
        <w:rPr>
          <w:b/>
          <w:bCs/>
        </w:rPr>
        <w:lastRenderedPageBreak/>
        <w:t>Off “clientLoginWithEmailAddressRequest” make a new node called “Login with Email Address” this should go into the request dot and connect the main dot to our “LoginToGame” event.</w:t>
      </w:r>
    </w:p>
    <w:p w14:paraId="26677765" w14:textId="4DBCD194" w:rsidR="00B5678B" w:rsidRPr="00B5678B" w:rsidRDefault="00B5678B" w:rsidP="00E77601">
      <w:pPr>
        <w:rPr>
          <w:b/>
          <w:bCs/>
        </w:rPr>
      </w:pPr>
      <w:r w:rsidRPr="00B5678B">
        <w:rPr>
          <w:b/>
          <w:bCs/>
        </w:rPr>
        <w:drawing>
          <wp:inline distT="0" distB="0" distL="0" distR="0" wp14:anchorId="5FC100BE" wp14:editId="09EEA806">
            <wp:extent cx="6400800" cy="23780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2378075"/>
                    </a:xfrm>
                    <a:prstGeom prst="rect">
                      <a:avLst/>
                    </a:prstGeom>
                  </pic:spPr>
                </pic:pic>
              </a:graphicData>
            </a:graphic>
          </wp:inline>
        </w:drawing>
      </w:r>
    </w:p>
    <w:bookmarkEnd w:id="0"/>
    <w:p w14:paraId="72F83FB8" w14:textId="36133131" w:rsidR="00D27AF8" w:rsidRDefault="00B5678B" w:rsidP="00E77601">
      <w:pPr>
        <w:rPr>
          <w:b/>
          <w:bCs/>
        </w:rPr>
      </w:pPr>
      <w:r>
        <w:rPr>
          <w:b/>
          <w:bCs/>
        </w:rPr>
        <w:t>Make a new custom event and name it “LoginSucccess” and connect that to “on Success”. Then Make another custom event and call it “Failure”</w:t>
      </w:r>
      <w:r w:rsidR="000D3CAB">
        <w:rPr>
          <w:b/>
          <w:bCs/>
        </w:rPr>
        <w:t>. Where is says “Error” right click on it and split the structure pins</w:t>
      </w:r>
    </w:p>
    <w:p w14:paraId="195305B0" w14:textId="3A83FAC4" w:rsidR="000D3CAB" w:rsidRPr="00B5678B" w:rsidRDefault="000D3CAB" w:rsidP="00E77601">
      <w:pPr>
        <w:rPr>
          <w:b/>
          <w:bCs/>
        </w:rPr>
      </w:pPr>
      <w:r w:rsidRPr="000D3CAB">
        <w:rPr>
          <w:b/>
          <w:bCs/>
        </w:rPr>
        <w:drawing>
          <wp:inline distT="0" distB="0" distL="0" distR="0" wp14:anchorId="7437F6CF" wp14:editId="7FC39A0C">
            <wp:extent cx="6400800" cy="3037205"/>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37"/>
                    <a:stretch>
                      <a:fillRect/>
                    </a:stretch>
                  </pic:blipFill>
                  <pic:spPr>
                    <a:xfrm>
                      <a:off x="0" y="0"/>
                      <a:ext cx="6400800" cy="3037205"/>
                    </a:xfrm>
                    <a:prstGeom prst="rect">
                      <a:avLst/>
                    </a:prstGeom>
                  </pic:spPr>
                </pic:pic>
              </a:graphicData>
            </a:graphic>
          </wp:inline>
        </w:drawing>
      </w:r>
    </w:p>
    <w:p w14:paraId="3763C4DC" w14:textId="08EF5FCB" w:rsidR="00D27AF8" w:rsidRDefault="000D3CAB" w:rsidP="000D3CAB">
      <w:pPr>
        <w:rPr>
          <w:b/>
          <w:bCs/>
        </w:rPr>
      </w:pPr>
      <w:r>
        <w:rPr>
          <w:b/>
          <w:bCs/>
        </w:rPr>
        <w:t xml:space="preserve">Create a “Append” node and add two more pins. Then connect “Error </w:t>
      </w:r>
      <w:r>
        <w:rPr>
          <w:b/>
          <w:bCs/>
        </w:rPr>
        <w:t>Error</w:t>
      </w:r>
      <w:r>
        <w:rPr>
          <w:b/>
          <w:bCs/>
        </w:rPr>
        <w:t xml:space="preserve"> Code” – A “</w:t>
      </w:r>
      <w:r>
        <w:rPr>
          <w:b/>
          <w:bCs/>
        </w:rPr>
        <w:t>Error</w:t>
      </w:r>
      <w:r w:rsidRPr="000D3CAB">
        <w:rPr>
          <w:b/>
          <w:bCs/>
        </w:rPr>
        <w:t xml:space="preserve"> </w:t>
      </w:r>
      <w:r>
        <w:rPr>
          <w:b/>
          <w:bCs/>
        </w:rPr>
        <w:t>Error</w:t>
      </w:r>
      <w:r>
        <w:rPr>
          <w:b/>
          <w:bCs/>
        </w:rPr>
        <w:t xml:space="preserve"> Name” – B “</w:t>
      </w:r>
      <w:r>
        <w:rPr>
          <w:b/>
          <w:bCs/>
        </w:rPr>
        <w:t>Error</w:t>
      </w:r>
      <w:r w:rsidRPr="000D3CAB">
        <w:rPr>
          <w:b/>
          <w:bCs/>
        </w:rPr>
        <w:t xml:space="preserve"> </w:t>
      </w:r>
      <w:r>
        <w:rPr>
          <w:b/>
          <w:bCs/>
        </w:rPr>
        <w:t>Error</w:t>
      </w:r>
      <w:r>
        <w:rPr>
          <w:b/>
          <w:bCs/>
        </w:rPr>
        <w:t xml:space="preserve"> Message” – C “</w:t>
      </w:r>
      <w:r>
        <w:rPr>
          <w:b/>
          <w:bCs/>
        </w:rPr>
        <w:t>Error</w:t>
      </w:r>
      <w:r>
        <w:rPr>
          <w:b/>
          <w:bCs/>
        </w:rPr>
        <w:t xml:space="preserve"> </w:t>
      </w:r>
      <w:r>
        <w:rPr>
          <w:b/>
          <w:bCs/>
        </w:rPr>
        <w:t>Error</w:t>
      </w:r>
      <w:r>
        <w:rPr>
          <w:b/>
          <w:bCs/>
        </w:rPr>
        <w:t xml:space="preserve"> Details” – D. Off of our “Failure” event print string and connect the return value to “in String”. We will reuse that event, so we know what goes wrong with our login process, registration </w:t>
      </w:r>
      <w:r w:rsidR="00DD21DC">
        <w:rPr>
          <w:b/>
          <w:bCs/>
        </w:rPr>
        <w:t>etc...</w:t>
      </w:r>
    </w:p>
    <w:p w14:paraId="7B81C9E1" w14:textId="3D2AAAA9" w:rsidR="000D3CAB" w:rsidRDefault="000D3CAB" w:rsidP="000D3CAB">
      <w:pPr>
        <w:rPr>
          <w:b/>
          <w:bCs/>
        </w:rPr>
      </w:pPr>
    </w:p>
    <w:p w14:paraId="28E1DADB" w14:textId="6D4584B0" w:rsidR="000D3CAB" w:rsidRPr="000D3CAB" w:rsidRDefault="000D3CAB" w:rsidP="000D3CAB">
      <w:pPr>
        <w:rPr>
          <w:b/>
          <w:bCs/>
        </w:rPr>
      </w:pPr>
      <w:r w:rsidRPr="000D3CAB">
        <w:rPr>
          <w:b/>
          <w:bCs/>
        </w:rPr>
        <w:drawing>
          <wp:inline distT="0" distB="0" distL="0" distR="0" wp14:anchorId="1F004B3A" wp14:editId="732F5F2D">
            <wp:extent cx="6400800" cy="235204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8"/>
                    <a:stretch>
                      <a:fillRect/>
                    </a:stretch>
                  </pic:blipFill>
                  <pic:spPr>
                    <a:xfrm>
                      <a:off x="0" y="0"/>
                      <a:ext cx="6400800" cy="2352040"/>
                    </a:xfrm>
                    <a:prstGeom prst="rect">
                      <a:avLst/>
                    </a:prstGeom>
                  </pic:spPr>
                </pic:pic>
              </a:graphicData>
            </a:graphic>
          </wp:inline>
        </w:drawing>
      </w:r>
    </w:p>
    <w:p w14:paraId="153127B6" w14:textId="77777777" w:rsidR="00DD21DC" w:rsidRPr="00DD21DC" w:rsidRDefault="00DD21DC" w:rsidP="00DD21DC">
      <w:pPr>
        <w:pStyle w:val="ListBullet"/>
        <w:numPr>
          <w:ilvl w:val="0"/>
          <w:numId w:val="0"/>
        </w:numPr>
        <w:ind w:left="340"/>
        <w:rPr>
          <w:rStyle w:val="Bold"/>
          <w:b w:val="0"/>
          <w:bCs w:val="0"/>
        </w:rPr>
      </w:pPr>
    </w:p>
    <w:p w14:paraId="01CB66F6" w14:textId="3D42D19A" w:rsidR="00DD21DC" w:rsidRDefault="00DD21DC" w:rsidP="00DD21DC">
      <w:pPr>
        <w:pStyle w:val="ListBullet"/>
        <w:numPr>
          <w:ilvl w:val="0"/>
          <w:numId w:val="0"/>
        </w:numPr>
        <w:ind w:left="340" w:hanging="340"/>
        <w:rPr>
          <w:rStyle w:val="Bold"/>
        </w:rPr>
      </w:pPr>
      <w:r>
        <w:rPr>
          <w:rStyle w:val="Bold"/>
        </w:rPr>
        <w:t>Same thing for the login we need to make a custom event for Registration. Make 4 inputs Username, Email, Display Name and Password. Once again make sure the variable type is a string. Drag off of “Username” and search “Make ClientRegisterPlayFabUserRequest” expand the node with the arrow ad connect the rest to their appropriate dot.</w:t>
      </w:r>
    </w:p>
    <w:p w14:paraId="0A1453E4" w14:textId="7B76F8A8" w:rsidR="00DD21DC" w:rsidRPr="00DD21DC" w:rsidRDefault="00DD21DC" w:rsidP="00DD21DC">
      <w:pPr>
        <w:pStyle w:val="ListBullet"/>
        <w:numPr>
          <w:ilvl w:val="0"/>
          <w:numId w:val="0"/>
        </w:numPr>
        <w:ind w:left="340" w:hanging="340"/>
        <w:rPr>
          <w:rStyle w:val="Bold"/>
        </w:rPr>
      </w:pPr>
      <w:r w:rsidRPr="00DD21DC">
        <w:rPr>
          <w:rStyle w:val="Bold"/>
        </w:rPr>
        <w:drawing>
          <wp:inline distT="0" distB="0" distL="0" distR="0" wp14:anchorId="1E2E2C49" wp14:editId="69999137">
            <wp:extent cx="5003321" cy="3651729"/>
            <wp:effectExtent l="0" t="0" r="6985" b="635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9"/>
                    <a:stretch>
                      <a:fillRect/>
                    </a:stretch>
                  </pic:blipFill>
                  <pic:spPr>
                    <a:xfrm>
                      <a:off x="0" y="0"/>
                      <a:ext cx="5010012" cy="3656613"/>
                    </a:xfrm>
                    <a:prstGeom prst="rect">
                      <a:avLst/>
                    </a:prstGeom>
                  </pic:spPr>
                </pic:pic>
              </a:graphicData>
            </a:graphic>
          </wp:inline>
        </w:drawing>
      </w:r>
    </w:p>
    <w:p w14:paraId="270E98C9" w14:textId="748990AD" w:rsidR="00F64807" w:rsidRDefault="00D27AF8" w:rsidP="00DD21DC">
      <w:pPr>
        <w:pStyle w:val="ListBullet"/>
        <w:numPr>
          <w:ilvl w:val="0"/>
          <w:numId w:val="0"/>
        </w:numPr>
        <w:rPr>
          <w:b/>
          <w:bCs/>
        </w:rPr>
      </w:pPr>
      <w:r w:rsidRPr="00E237E8">
        <w:rPr>
          <w:rStyle w:val="Bold"/>
        </w:rPr>
        <w:lastRenderedPageBreak/>
        <w:t xml:space="preserve"> </w:t>
      </w:r>
      <w:r w:rsidR="00DD21DC">
        <w:rPr>
          <w:b/>
          <w:bCs/>
        </w:rPr>
        <w:t>Then form “Client Register Play Fab User Request” drag out and search “Register Play Fab User</w:t>
      </w:r>
      <w:r w:rsidR="00F64807">
        <w:rPr>
          <w:b/>
          <w:bCs/>
        </w:rPr>
        <w:t>” Then connect the white arrow with the register event. From “On Failure” connect that to the failure event we made earlier and “On Success” make a new event named “RegisterSuccess”</w:t>
      </w:r>
    </w:p>
    <w:p w14:paraId="5C803E53" w14:textId="38E4642A" w:rsidR="00F64807" w:rsidRDefault="00F64807" w:rsidP="00DD21DC">
      <w:pPr>
        <w:pStyle w:val="ListBullet"/>
        <w:numPr>
          <w:ilvl w:val="0"/>
          <w:numId w:val="0"/>
        </w:numPr>
        <w:rPr>
          <w:b/>
          <w:bCs/>
        </w:rPr>
      </w:pPr>
      <w:r w:rsidRPr="00F64807">
        <w:rPr>
          <w:b/>
          <w:bCs/>
        </w:rPr>
        <w:drawing>
          <wp:inline distT="0" distB="0" distL="0" distR="0" wp14:anchorId="2CE3701B" wp14:editId="37FE46D4">
            <wp:extent cx="6400800" cy="4117975"/>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0"/>
                    <a:stretch>
                      <a:fillRect/>
                    </a:stretch>
                  </pic:blipFill>
                  <pic:spPr>
                    <a:xfrm>
                      <a:off x="0" y="0"/>
                      <a:ext cx="6400800" cy="4117975"/>
                    </a:xfrm>
                    <a:prstGeom prst="rect">
                      <a:avLst/>
                    </a:prstGeom>
                  </pic:spPr>
                </pic:pic>
              </a:graphicData>
            </a:graphic>
          </wp:inline>
        </w:drawing>
      </w:r>
    </w:p>
    <w:p w14:paraId="24EB083E" w14:textId="449E91C2" w:rsidR="00F64807" w:rsidRDefault="00F64807" w:rsidP="00DD21DC">
      <w:pPr>
        <w:pStyle w:val="ListBullet"/>
        <w:numPr>
          <w:ilvl w:val="0"/>
          <w:numId w:val="0"/>
        </w:numPr>
        <w:rPr>
          <w:b/>
          <w:bCs/>
        </w:rPr>
      </w:pPr>
      <w:r>
        <w:rPr>
          <w:b/>
          <w:bCs/>
        </w:rPr>
        <w:t xml:space="preserve">Congratulations this step is done. Just kidding we have a few more things to do later. Make a new Level and name it “menuMap” you can use any </w:t>
      </w:r>
      <w:r w:rsidR="007670C1">
        <w:rPr>
          <w:b/>
          <w:bCs/>
        </w:rPr>
        <w:t>map,</w:t>
      </w:r>
      <w:r>
        <w:rPr>
          <w:b/>
          <w:bCs/>
        </w:rPr>
        <w:t xml:space="preserve"> but I will be using the empty level.</w:t>
      </w:r>
      <w:r w:rsidR="007670C1">
        <w:rPr>
          <w:b/>
          <w:bCs/>
        </w:rPr>
        <w:t xml:space="preserve"> If you don’t know how to make a new level, just navigate to the top level where is say file and click new level.</w:t>
      </w:r>
      <w:r w:rsidR="007670C1" w:rsidRPr="007670C1">
        <w:rPr>
          <w:b/>
          <w:bCs/>
        </w:rPr>
        <w:t xml:space="preserve"> </w:t>
      </w:r>
      <w:r w:rsidR="007670C1">
        <w:rPr>
          <w:b/>
          <w:bCs/>
        </w:rPr>
        <w:t>Add a “Cine Camera Actor” to the Map</w:t>
      </w:r>
      <w:r w:rsidR="007670C1">
        <w:rPr>
          <w:b/>
          <w:bCs/>
        </w:rPr>
        <w:t>. Then open the level Blueprint from the top bar that says “Blueprints”. Write the following code in the level Blueprint. To get the “CineCameraActor” into the graph just drag and drop it from the world outliner. You can now press play to make sure your login/register UI appears.</w:t>
      </w:r>
    </w:p>
    <w:p w14:paraId="60365866" w14:textId="16132400" w:rsidR="007670C1" w:rsidRDefault="007670C1" w:rsidP="00DD21DC">
      <w:pPr>
        <w:pStyle w:val="ListBullet"/>
        <w:numPr>
          <w:ilvl w:val="0"/>
          <w:numId w:val="0"/>
        </w:numPr>
        <w:rPr>
          <w:b/>
          <w:bCs/>
        </w:rPr>
      </w:pPr>
      <w:r w:rsidRPr="007670C1">
        <w:rPr>
          <w:b/>
          <w:bCs/>
        </w:rPr>
        <w:lastRenderedPageBreak/>
        <w:drawing>
          <wp:inline distT="0" distB="0" distL="0" distR="0" wp14:anchorId="7758C72C" wp14:editId="265AB59B">
            <wp:extent cx="6400800" cy="271145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1"/>
                    <a:stretch>
                      <a:fillRect/>
                    </a:stretch>
                  </pic:blipFill>
                  <pic:spPr>
                    <a:xfrm>
                      <a:off x="0" y="0"/>
                      <a:ext cx="6400800" cy="2711450"/>
                    </a:xfrm>
                    <a:prstGeom prst="rect">
                      <a:avLst/>
                    </a:prstGeom>
                  </pic:spPr>
                </pic:pic>
              </a:graphicData>
            </a:graphic>
          </wp:inline>
        </w:drawing>
      </w:r>
    </w:p>
    <w:p w14:paraId="04CC9ABA" w14:textId="509B5777" w:rsidR="00F64807" w:rsidRDefault="007670C1" w:rsidP="00DD21DC">
      <w:pPr>
        <w:pStyle w:val="ListBullet"/>
        <w:numPr>
          <w:ilvl w:val="0"/>
          <w:numId w:val="0"/>
        </w:numPr>
        <w:rPr>
          <w:b/>
          <w:bCs/>
        </w:rPr>
      </w:pPr>
      <w:r>
        <w:rPr>
          <w:b/>
          <w:bCs/>
        </w:rPr>
        <w:t xml:space="preserve">If you already have a </w:t>
      </w:r>
      <w:r w:rsidR="00511C6D">
        <w:rPr>
          <w:b/>
          <w:bCs/>
        </w:rPr>
        <w:t>level</w:t>
      </w:r>
      <w:r>
        <w:rPr>
          <w:b/>
          <w:bCs/>
        </w:rPr>
        <w:t xml:space="preserve"> to open after you login or register you can use that one but if not make one. Go back to our game instance and off “LoginSuccess” and </w:t>
      </w:r>
      <w:r w:rsidR="00511C6D">
        <w:rPr>
          <w:b/>
          <w:bCs/>
        </w:rPr>
        <w:t>“</w:t>
      </w:r>
      <w:r>
        <w:rPr>
          <w:b/>
          <w:bCs/>
        </w:rPr>
        <w:t>Register</w:t>
      </w:r>
      <w:r w:rsidR="00511C6D">
        <w:rPr>
          <w:b/>
          <w:bCs/>
        </w:rPr>
        <w:t>Success” events make a “Open Level (by name)” and put the name of the level you want to open after the registration or login is successful.</w:t>
      </w:r>
    </w:p>
    <w:p w14:paraId="7277419A" w14:textId="1157F423" w:rsidR="00511C6D" w:rsidRDefault="00511C6D" w:rsidP="00DD21DC">
      <w:pPr>
        <w:pStyle w:val="ListBullet"/>
        <w:numPr>
          <w:ilvl w:val="0"/>
          <w:numId w:val="0"/>
        </w:numPr>
        <w:rPr>
          <w:b/>
          <w:bCs/>
        </w:rPr>
      </w:pPr>
      <w:r w:rsidRPr="00511C6D">
        <w:rPr>
          <w:b/>
          <w:bCs/>
        </w:rPr>
        <w:drawing>
          <wp:inline distT="0" distB="0" distL="0" distR="0" wp14:anchorId="763D9EBB" wp14:editId="51869003">
            <wp:extent cx="4494362" cy="3923649"/>
            <wp:effectExtent l="0" t="0" r="1905" b="127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2"/>
                    <a:stretch>
                      <a:fillRect/>
                    </a:stretch>
                  </pic:blipFill>
                  <pic:spPr>
                    <a:xfrm>
                      <a:off x="0" y="0"/>
                      <a:ext cx="4504436" cy="3932443"/>
                    </a:xfrm>
                    <a:prstGeom prst="rect">
                      <a:avLst/>
                    </a:prstGeom>
                  </pic:spPr>
                </pic:pic>
              </a:graphicData>
            </a:graphic>
          </wp:inline>
        </w:drawing>
      </w:r>
    </w:p>
    <w:p w14:paraId="379BA788" w14:textId="5FDB3DD7" w:rsidR="00F64807" w:rsidRDefault="00511C6D" w:rsidP="00DD21DC">
      <w:pPr>
        <w:pStyle w:val="ListBullet"/>
        <w:numPr>
          <w:ilvl w:val="0"/>
          <w:numId w:val="0"/>
        </w:numPr>
        <w:rPr>
          <w:b/>
          <w:bCs/>
        </w:rPr>
      </w:pPr>
      <w:r>
        <w:rPr>
          <w:b/>
          <w:bCs/>
        </w:rPr>
        <w:lastRenderedPageBreak/>
        <w:t xml:space="preserve">That’s all the registration and login stuff done in our game instance. To </w:t>
      </w:r>
      <w:r w:rsidR="004C67D6">
        <w:rPr>
          <w:b/>
          <w:bCs/>
        </w:rPr>
        <w:t>get</w:t>
      </w:r>
      <w:r>
        <w:rPr>
          <w:b/>
          <w:bCs/>
        </w:rPr>
        <w:t xml:space="preserve"> the game to register or login we need to do a few things in our login UI. Select the button you want to use to confirm registration after all the info is filled out and scroll down in the details panel and click the green onclicked button. Off </w:t>
      </w:r>
      <w:r w:rsidR="004C67D6">
        <w:rPr>
          <w:b/>
          <w:bCs/>
        </w:rPr>
        <w:t>the button node cast it to your game instance make sure it’s the game instance we made. The from object “get Game instance”. Then get our “Register” event that we made and connect the 3 variables by dragging them from the left bar.</w:t>
      </w:r>
    </w:p>
    <w:p w14:paraId="7FEEBB45" w14:textId="6C3F336B" w:rsidR="004C67D6" w:rsidRDefault="004C67D6" w:rsidP="00DD21DC">
      <w:pPr>
        <w:pStyle w:val="ListBullet"/>
        <w:numPr>
          <w:ilvl w:val="0"/>
          <w:numId w:val="0"/>
        </w:numPr>
        <w:rPr>
          <w:b/>
          <w:bCs/>
        </w:rPr>
      </w:pPr>
      <w:r w:rsidRPr="004C67D6">
        <w:rPr>
          <w:b/>
          <w:bCs/>
        </w:rPr>
        <w:drawing>
          <wp:inline distT="0" distB="0" distL="0" distR="0" wp14:anchorId="4FA478FF" wp14:editId="39548581">
            <wp:extent cx="6400800" cy="2949575"/>
            <wp:effectExtent l="0" t="0" r="0" b="317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3"/>
                    <a:stretch>
                      <a:fillRect/>
                    </a:stretch>
                  </pic:blipFill>
                  <pic:spPr>
                    <a:xfrm>
                      <a:off x="0" y="0"/>
                      <a:ext cx="6400800" cy="2949575"/>
                    </a:xfrm>
                    <a:prstGeom prst="rect">
                      <a:avLst/>
                    </a:prstGeom>
                  </pic:spPr>
                </pic:pic>
              </a:graphicData>
            </a:graphic>
          </wp:inline>
        </w:drawing>
      </w:r>
    </w:p>
    <w:p w14:paraId="10076099" w14:textId="01447144" w:rsidR="00F64807" w:rsidRDefault="004C67D6" w:rsidP="00DD21DC">
      <w:pPr>
        <w:pStyle w:val="ListBullet"/>
        <w:numPr>
          <w:ilvl w:val="0"/>
          <w:numId w:val="0"/>
        </w:numPr>
        <w:rPr>
          <w:b/>
          <w:bCs/>
        </w:rPr>
      </w:pPr>
      <w:r>
        <w:rPr>
          <w:b/>
          <w:bCs/>
        </w:rPr>
        <w:t xml:space="preserve">Same thing for the login Button just cast it to the game instance and get our Login event and connect the Email variable and the Password variable </w:t>
      </w:r>
    </w:p>
    <w:p w14:paraId="39B9E471" w14:textId="5C40A74A" w:rsidR="004C67D6" w:rsidRDefault="004C67D6" w:rsidP="00DD21DC">
      <w:pPr>
        <w:pStyle w:val="ListBullet"/>
        <w:numPr>
          <w:ilvl w:val="0"/>
          <w:numId w:val="0"/>
        </w:numPr>
        <w:rPr>
          <w:b/>
          <w:bCs/>
        </w:rPr>
      </w:pPr>
      <w:r w:rsidRPr="004C67D6">
        <w:rPr>
          <w:b/>
          <w:bCs/>
        </w:rPr>
        <w:drawing>
          <wp:inline distT="0" distB="0" distL="0" distR="0" wp14:anchorId="375EA29E" wp14:editId="72A645AE">
            <wp:extent cx="6400800" cy="26225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622550"/>
                    </a:xfrm>
                    <a:prstGeom prst="rect">
                      <a:avLst/>
                    </a:prstGeom>
                  </pic:spPr>
                </pic:pic>
              </a:graphicData>
            </a:graphic>
          </wp:inline>
        </w:drawing>
      </w:r>
    </w:p>
    <w:p w14:paraId="6A5719AF" w14:textId="3A275F00" w:rsidR="00F64807" w:rsidRDefault="004C67D6" w:rsidP="00DD21DC">
      <w:pPr>
        <w:pStyle w:val="ListBullet"/>
        <w:numPr>
          <w:ilvl w:val="0"/>
          <w:numId w:val="0"/>
        </w:numPr>
        <w:rPr>
          <w:b/>
          <w:bCs/>
        </w:rPr>
      </w:pPr>
      <w:r>
        <w:rPr>
          <w:b/>
          <w:bCs/>
        </w:rPr>
        <w:lastRenderedPageBreak/>
        <w:t>Now the users Should be able to login and register to the game any error would appear so if you did anything wrong you know what to fix. If you go to your game from the playfab web app you will be able to see who when and where people are using, you game.</w:t>
      </w:r>
    </w:p>
    <w:p w14:paraId="137464B6" w14:textId="6DDCAFE1" w:rsidR="004C67D6" w:rsidRDefault="004C67D6" w:rsidP="00DD21DC">
      <w:pPr>
        <w:pStyle w:val="ListBullet"/>
        <w:numPr>
          <w:ilvl w:val="0"/>
          <w:numId w:val="0"/>
        </w:numPr>
        <w:rPr>
          <w:b/>
          <w:bCs/>
        </w:rPr>
      </w:pPr>
      <w:r w:rsidRPr="004C67D6">
        <w:rPr>
          <w:b/>
          <w:bCs/>
        </w:rPr>
        <w:drawing>
          <wp:inline distT="0" distB="0" distL="0" distR="0" wp14:anchorId="46544F83" wp14:editId="783FC5F5">
            <wp:extent cx="6400800" cy="38468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3846830"/>
                    </a:xfrm>
                    <a:prstGeom prst="rect">
                      <a:avLst/>
                    </a:prstGeom>
                  </pic:spPr>
                </pic:pic>
              </a:graphicData>
            </a:graphic>
          </wp:inline>
        </w:drawing>
      </w:r>
    </w:p>
    <w:p w14:paraId="3DCEF8EE" w14:textId="50BE4DBF" w:rsidR="00F64807" w:rsidRPr="00F225B6" w:rsidRDefault="004C67D6" w:rsidP="00DD21DC">
      <w:pPr>
        <w:pStyle w:val="ListBullet"/>
        <w:numPr>
          <w:ilvl w:val="0"/>
          <w:numId w:val="0"/>
        </w:numPr>
        <w:rPr>
          <w:b/>
          <w:bCs/>
        </w:rPr>
      </w:pPr>
      <w:r>
        <w:rPr>
          <w:b/>
          <w:bCs/>
        </w:rPr>
        <w:t xml:space="preserve">Thank you for following along with my tutorial. This was made by Nathan Aruna for Montreal QC. I am 14 and love game developing. If you have any questions </w:t>
      </w:r>
      <w:r w:rsidR="00F225B6">
        <w:rPr>
          <w:b/>
          <w:bCs/>
        </w:rPr>
        <w:t xml:space="preserve">or something does not work, you can message me on discord at </w:t>
      </w:r>
      <w:r w:rsidR="00F225B6" w:rsidRPr="00F225B6">
        <w:rPr>
          <w:b/>
          <w:bCs/>
          <w:u w:val="single"/>
        </w:rPr>
        <w:t>trύlyNάthάñ#100</w:t>
      </w:r>
      <w:r w:rsidR="00F225B6">
        <w:rPr>
          <w:b/>
          <w:bCs/>
          <w:u w:val="single"/>
        </w:rPr>
        <w:t xml:space="preserve">1. </w:t>
      </w:r>
      <w:r w:rsidR="00F225B6">
        <w:rPr>
          <w:b/>
          <w:bCs/>
        </w:rPr>
        <w:t>Please keep in mind I have school and other tasks so if I don’t answer in a day I’m not ignoring you I’m just probably not able to answer.</w:t>
      </w:r>
      <w:r w:rsidR="00F225B6">
        <w:rPr>
          <w:b/>
          <w:bCs/>
          <w:u w:val="single"/>
        </w:rPr>
        <w:t xml:space="preserve"> </w:t>
      </w:r>
    </w:p>
    <w:sectPr w:rsidR="00F64807" w:rsidRPr="00F225B6" w:rsidSect="00AC4859">
      <w:footerReference w:type="first" r:id="rId46"/>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12133" w14:textId="77777777" w:rsidR="0027209B" w:rsidRDefault="0027209B" w:rsidP="005A20E2">
      <w:pPr>
        <w:spacing w:after="0"/>
      </w:pPr>
      <w:r>
        <w:separator/>
      </w:r>
    </w:p>
    <w:p w14:paraId="21437D18" w14:textId="77777777" w:rsidR="0027209B" w:rsidRDefault="0027209B"/>
    <w:p w14:paraId="3522B3D9" w14:textId="77777777" w:rsidR="0027209B" w:rsidRDefault="0027209B" w:rsidP="009B4773"/>
    <w:p w14:paraId="0F5A532B" w14:textId="77777777" w:rsidR="0027209B" w:rsidRDefault="0027209B" w:rsidP="00513832"/>
  </w:endnote>
  <w:endnote w:type="continuationSeparator" w:id="0">
    <w:p w14:paraId="724231ED" w14:textId="77777777" w:rsidR="0027209B" w:rsidRDefault="0027209B" w:rsidP="005A20E2">
      <w:pPr>
        <w:spacing w:after="0"/>
      </w:pPr>
      <w:r>
        <w:continuationSeparator/>
      </w:r>
    </w:p>
    <w:p w14:paraId="708235E0" w14:textId="77777777" w:rsidR="0027209B" w:rsidRDefault="0027209B"/>
    <w:p w14:paraId="4E59B80D" w14:textId="77777777" w:rsidR="0027209B" w:rsidRDefault="0027209B" w:rsidP="009B4773"/>
    <w:p w14:paraId="62F6B74B" w14:textId="77777777" w:rsidR="0027209B" w:rsidRDefault="0027209B"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7504D88D" w14:textId="77777777" w:rsidR="007D2C96" w:rsidRDefault="007D2C9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243B95EF" w14:textId="77777777" w:rsidR="007D2C96" w:rsidRDefault="007D2C9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2D954" w14:textId="77777777" w:rsidR="007D2C96" w:rsidRPr="00F8411A" w:rsidRDefault="00096BE1" w:rsidP="00F8411A">
    <w:pPr>
      <w:pStyle w:val="Footer"/>
    </w:pPr>
    <w:r>
      <w:rPr>
        <w:noProof/>
      </w:rPr>
      <mc:AlternateContent>
        <mc:Choice Requires="wps">
          <w:drawing>
            <wp:anchor distT="45720" distB="45720" distL="114300" distR="114300" simplePos="0" relativeHeight="251700224" behindDoc="0" locked="0" layoutInCell="1" allowOverlap="1" wp14:anchorId="2D08D2C9" wp14:editId="468B3D77">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330F06E4"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8D2C9" id="_x0000_t202" coordsize="21600,21600" o:spt="202" path="m,l,21600r21600,l21600,xe">
              <v:stroke joinstyle="miter"/>
              <v:path gradientshapeok="t" o:connecttype="rect"/>
            </v:shapetype>
            <v:shape id="_x0000_s1028"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14:paraId="330F06E4"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2D29FA24" w14:textId="77777777" w:rsidR="007D2C96" w:rsidRDefault="007D2C96"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3E6E029B" w14:textId="77777777" w:rsidR="007D2C96" w:rsidRDefault="0027209B" w:rsidP="00F8411A">
        <w:pPr>
          <w:pStyle w:val="Footer"/>
          <w:rPr>
            <w:noProof/>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38ED3CE8"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0046707E" w14:textId="77777777" w:rsidR="007D2C96" w:rsidRDefault="0027209B"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0803A" w14:textId="77777777" w:rsidR="0027209B" w:rsidRDefault="0027209B" w:rsidP="005A20E2">
      <w:pPr>
        <w:spacing w:after="0"/>
      </w:pPr>
      <w:r>
        <w:separator/>
      </w:r>
    </w:p>
    <w:p w14:paraId="0513E4C6" w14:textId="77777777" w:rsidR="0027209B" w:rsidRDefault="0027209B"/>
    <w:p w14:paraId="673C4024" w14:textId="77777777" w:rsidR="0027209B" w:rsidRDefault="0027209B" w:rsidP="009B4773"/>
    <w:p w14:paraId="0D759879" w14:textId="77777777" w:rsidR="0027209B" w:rsidRDefault="0027209B" w:rsidP="00513832"/>
  </w:footnote>
  <w:footnote w:type="continuationSeparator" w:id="0">
    <w:p w14:paraId="51E8BF1A" w14:textId="77777777" w:rsidR="0027209B" w:rsidRDefault="0027209B" w:rsidP="005A20E2">
      <w:pPr>
        <w:spacing w:after="0"/>
      </w:pPr>
      <w:r>
        <w:continuationSeparator/>
      </w:r>
    </w:p>
    <w:p w14:paraId="68F8237B" w14:textId="77777777" w:rsidR="0027209B" w:rsidRDefault="0027209B"/>
    <w:p w14:paraId="12761A20" w14:textId="77777777" w:rsidR="0027209B" w:rsidRDefault="0027209B" w:rsidP="009B4773"/>
    <w:p w14:paraId="57D4FB71" w14:textId="77777777" w:rsidR="0027209B" w:rsidRDefault="0027209B"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3F9A0" w14:textId="77777777" w:rsidR="007D2C96" w:rsidRDefault="007D2C96"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5E5935D3" wp14:editId="1F72D49E">
          <wp:simplePos x="0" y="0"/>
          <wp:positionH relativeFrom="page">
            <wp:align>center</wp:align>
          </wp:positionH>
          <wp:positionV relativeFrom="page">
            <wp:align>center</wp:align>
          </wp:positionV>
          <wp:extent cx="7132320" cy="9427464"/>
          <wp:effectExtent l="0" t="0" r="0" b="2540"/>
          <wp:wrapNone/>
          <wp:docPr id="7" name="Picture 7"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1C5028"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E777" w14:textId="77777777" w:rsidR="007D2C96" w:rsidRDefault="007D2C96">
    <w:r>
      <w:rPr>
        <w:noProof/>
      </w:rPr>
      <w:drawing>
        <wp:anchor distT="0" distB="0" distL="114300" distR="114300" simplePos="0" relativeHeight="251696128" behindDoc="1" locked="0" layoutInCell="1" allowOverlap="1" wp14:anchorId="135379A2" wp14:editId="046DF33A">
          <wp:simplePos x="0" y="0"/>
          <wp:positionH relativeFrom="column">
            <wp:posOffset>-3543300</wp:posOffset>
          </wp:positionH>
          <wp:positionV relativeFrom="margin">
            <wp:posOffset>-1059815</wp:posOffset>
          </wp:positionV>
          <wp:extent cx="3268800" cy="9428400"/>
          <wp:effectExtent l="0" t="0" r="8255" b="1905"/>
          <wp:wrapNone/>
          <wp:docPr id="8" name="Picture 8"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6C2F" w14:textId="77777777" w:rsidR="00461CE2" w:rsidRDefault="007D2C96" w:rsidP="0003123C">
    <w:pPr>
      <w:pStyle w:val="Header"/>
      <w:spacing w:before="0"/>
      <w:rPr>
        <w:rStyle w:val="Emphasis"/>
      </w:rPr>
    </w:pPr>
    <w:r>
      <w:rPr>
        <w:rStyle w:val="SubtleEmphasis"/>
      </w:rPr>
      <w:t xml:space="preserve"> </w:t>
    </w:r>
    <w:r w:rsidR="00461CE2">
      <w:rPr>
        <w:rFonts w:asciiTheme="majorHAnsi" w:hAnsiTheme="majorHAnsi"/>
        <w:b/>
        <w:color w:val="107082" w:themeColor="accent2"/>
        <w:sz w:val="28"/>
      </w:rPr>
      <w:t>Part 1</w:t>
    </w:r>
    <w:r>
      <w:rPr>
        <w:rStyle w:val="SubtleEmphasis"/>
      </w:rPr>
      <w:br/>
    </w:r>
  </w:p>
  <w:p w14:paraId="4E43BCAA" w14:textId="48C4E5DF" w:rsidR="007D2C96" w:rsidRDefault="007D2C96" w:rsidP="0003123C">
    <w:pPr>
      <w:pStyle w:val="Header"/>
      <w:spacing w:before="0"/>
    </w:pPr>
    <w:r>
      <w:rPr>
        <w:noProof/>
      </w:rPr>
      <mc:AlternateContent>
        <mc:Choice Requires="wps">
          <w:drawing>
            <wp:anchor distT="45720" distB="45720" distL="114300" distR="114300" simplePos="0" relativeHeight="251692032" behindDoc="1" locked="0" layoutInCell="1" allowOverlap="1" wp14:anchorId="0918B477" wp14:editId="13CFFC25">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2C4DB734" w14:textId="77777777" w:rsidR="007D2C96" w:rsidRDefault="007D2C96"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918B477" id="_x0000_t202" coordsize="21600,21600" o:spt="202" path="m,l,21600r21600,l21600,xe">
              <v:stroke joinstyle="miter"/>
              <v:path gradientshapeok="t" o:connecttype="rect"/>
            </v:shapetype>
            <v:shape id="Text Box 2" o:spid="_x0000_s1027" type="#_x0000_t202" alt="&quot;&quot;"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" fillcolor="#3e8d9c [2414]" stroked="f">
              <v:fill opacity="9766f"/>
              <v:textbox inset="20mm,8mm">
                <w:txbxContent>
                  <w:p w14:paraId="2C4DB734" w14:textId="77777777" w:rsidR="007D2C96" w:rsidRDefault="007D2C96" w:rsidP="0003123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97F94" w14:textId="77777777" w:rsidR="007D2C96" w:rsidRDefault="007D2C96"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66C1CCE7" wp14:editId="33DEAF7B">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1F292EFE" w14:textId="77777777" w:rsidR="007D2C96" w:rsidRDefault="007D2C96"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6C1CCE7" id="_x0000_t202" coordsize="21600,21600" o:spt="202" path="m,l,21600r21600,l21600,xe">
              <v:stroke joinstyle="miter"/>
              <v:path gradientshapeok="t" o:connecttype="rect"/>
            </v:shapetype>
            <v:shape id="_x0000_s1029" type="#_x0000_t202" alt="&quot;&quot;"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" fillcolor="#f0cda1 [3204]" stroked="f">
              <v:fill opacity="32896f"/>
              <v:textbox inset="20mm,8mm">
                <w:txbxContent>
                  <w:p w14:paraId="1F292EFE" w14:textId="77777777" w:rsidR="007D2C96" w:rsidRDefault="007D2C96" w:rsidP="004411FB"/>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6A9F3" w14:textId="7FB2961E" w:rsidR="00E77601" w:rsidRDefault="00D24B3C" w:rsidP="0003123C">
    <w:pPr>
      <w:pStyle w:val="Header"/>
      <w:spacing w:before="0"/>
      <w:rPr>
        <w:rFonts w:asciiTheme="majorHAnsi" w:hAnsiTheme="majorHAnsi"/>
        <w:b/>
        <w:color w:val="107082" w:themeColor="accent2"/>
        <w:sz w:val="28"/>
      </w:rPr>
    </w:pPr>
    <w:r>
      <w:rPr>
        <w:rStyle w:val="SubtleEmphasis"/>
      </w:rPr>
      <w:t xml:space="preserve"> </w:t>
    </w:r>
    <w:r w:rsidR="00900EED">
      <w:rPr>
        <w:rFonts w:asciiTheme="majorHAnsi" w:hAnsiTheme="majorHAnsi"/>
        <w:b/>
        <w:color w:val="107082" w:themeColor="accent2"/>
        <w:sz w:val="28"/>
      </w:rPr>
      <w:t>Part</w:t>
    </w:r>
    <w:r w:rsidR="00F94632">
      <w:rPr>
        <w:rFonts w:asciiTheme="majorHAnsi" w:hAnsiTheme="majorHAnsi"/>
        <w:b/>
        <w:color w:val="107082" w:themeColor="accent2"/>
        <w:sz w:val="28"/>
      </w:rPr>
      <w:t xml:space="preserve"> </w:t>
    </w:r>
    <w:r w:rsidR="00E77601">
      <w:rPr>
        <w:rFonts w:asciiTheme="majorHAnsi" w:hAnsiTheme="majorHAnsi"/>
        <w:b/>
        <w:color w:val="107082" w:themeColor="accent2"/>
        <w:sz w:val="28"/>
      </w:rPr>
      <w:t>2</w:t>
    </w:r>
  </w:p>
  <w:p w14:paraId="0FC37D72" w14:textId="7FB2961E" w:rsidR="00900EED" w:rsidRDefault="00D24B3C" w:rsidP="0003123C">
    <w:pPr>
      <w:pStyle w:val="Header"/>
      <w:spacing w:before="0"/>
      <w:rPr>
        <w:rStyle w:val="Emphasis"/>
      </w:rPr>
    </w:pPr>
    <w:r>
      <w:rPr>
        <w:rStyle w:val="SubtleEmphasis"/>
      </w:rPr>
      <w:br/>
    </w:r>
  </w:p>
  <w:p w14:paraId="0C895346" w14:textId="71ACDDBD" w:rsidR="007D2C96" w:rsidRDefault="007D2C96" w:rsidP="0003123C">
    <w:pPr>
      <w:pStyle w:val="Header"/>
      <w:spacing w:before="0"/>
    </w:pPr>
    <w:r>
      <w:rPr>
        <w:noProof/>
      </w:rPr>
      <mc:AlternateContent>
        <mc:Choice Requires="wps">
          <w:drawing>
            <wp:anchor distT="45720" distB="45720" distL="114300" distR="114300" simplePos="0" relativeHeight="251689984" behindDoc="1" locked="0" layoutInCell="1" allowOverlap="1" wp14:anchorId="00FEDB4D" wp14:editId="4C2FD5BD">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37DFD504" w14:textId="77777777" w:rsidR="007D2C96" w:rsidRDefault="007D2C96"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00FEDB4D" id="_x0000_t202" coordsize="21600,21600" o:spt="202" path="m,l,21600r21600,l21600,xe">
              <v:stroke joinstyle="miter"/>
              <v:path gradientshapeok="t" o:connecttype="rect"/>
            </v:shapetype>
            <v:shape id="_x0000_s1030" type="#_x0000_t202" alt="&quot;&quot;"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ArTRDxSAIA&#10;AGIEAAAOAAAAAAAAAAAAAAAAAC4CAABkcnMvZTJvRG9jLnhtbFBLAQItABQABgAIAAAAIQBGWgQk&#10;3AAAAAYBAAAPAAAAAAAAAAAAAAAAAKIEAABkcnMvZG93bnJldi54bWxQSwUGAAAAAAQABADzAAAA&#10;qwUAAAAA&#10;" fillcolor="#3e8d9c [2414]" stroked="f">
              <v:fill opacity="9766f"/>
              <v:textbox inset="20mm,8mm">
                <w:txbxContent>
                  <w:p w14:paraId="37DFD504" w14:textId="77777777" w:rsidR="007D2C96" w:rsidRDefault="007D2C96" w:rsidP="0003123C"/>
                </w:txbxContent>
              </v:textbox>
              <w10:wrap anchorx="page" anchory="page"/>
            </v:shape>
          </w:pict>
        </mc:Fallback>
      </mc:AlternateContent>
    </w:r>
  </w:p>
  <w:p w14:paraId="0B4C5177" w14:textId="77777777" w:rsidR="007D2C96" w:rsidRDefault="007D2C96"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36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7B74E6"/>
    <w:multiLevelType w:val="hybridMultilevel"/>
    <w:tmpl w:val="AFBE9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6"/>
  </w:num>
  <w:num w:numId="3">
    <w:abstractNumId w:val="17"/>
  </w:num>
  <w:num w:numId="4">
    <w:abstractNumId w:val="25"/>
  </w:num>
  <w:num w:numId="5">
    <w:abstractNumId w:val="14"/>
  </w:num>
  <w:num w:numId="6">
    <w:abstractNumId w:val="8"/>
  </w:num>
  <w:num w:numId="7">
    <w:abstractNumId w:val="35"/>
  </w:num>
  <w:num w:numId="8">
    <w:abstractNumId w:val="13"/>
  </w:num>
  <w:num w:numId="9">
    <w:abstractNumId w:val="37"/>
  </w:num>
  <w:num w:numId="10">
    <w:abstractNumId w:val="32"/>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8"/>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3"/>
  </w:num>
  <w:num w:numId="28">
    <w:abstractNumId w:val="15"/>
  </w:num>
  <w:num w:numId="29">
    <w:abstractNumId w:val="6"/>
  </w:num>
  <w:num w:numId="30">
    <w:abstractNumId w:val="18"/>
  </w:num>
  <w:num w:numId="31">
    <w:abstractNumId w:val="5"/>
  </w:num>
  <w:num w:numId="32">
    <w:abstractNumId w:val="28"/>
  </w:num>
  <w:num w:numId="33">
    <w:abstractNumId w:val="31"/>
  </w:num>
  <w:num w:numId="34">
    <w:abstractNumId w:val="3"/>
  </w:num>
  <w:num w:numId="35">
    <w:abstractNumId w:val="1"/>
  </w:num>
  <w:num w:numId="36">
    <w:abstractNumId w:val="2"/>
  </w:num>
  <w:num w:numId="37">
    <w:abstractNumId w:val="0"/>
  </w:num>
  <w:num w:numId="38">
    <w:abstractNumId w:val="34"/>
  </w:num>
  <w:num w:numId="39">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87A"/>
    <w:rsid w:val="0000092E"/>
    <w:rsid w:val="00003408"/>
    <w:rsid w:val="00012A83"/>
    <w:rsid w:val="00017C3C"/>
    <w:rsid w:val="00021F2E"/>
    <w:rsid w:val="00026EAE"/>
    <w:rsid w:val="0003123C"/>
    <w:rsid w:val="00032A10"/>
    <w:rsid w:val="00043FFE"/>
    <w:rsid w:val="00044074"/>
    <w:rsid w:val="0004430C"/>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D3CAB"/>
    <w:rsid w:val="000E0979"/>
    <w:rsid w:val="000E1544"/>
    <w:rsid w:val="00100314"/>
    <w:rsid w:val="001155CE"/>
    <w:rsid w:val="001225D9"/>
    <w:rsid w:val="00124370"/>
    <w:rsid w:val="00160392"/>
    <w:rsid w:val="001A5429"/>
    <w:rsid w:val="001B6137"/>
    <w:rsid w:val="001D1C22"/>
    <w:rsid w:val="001D59C9"/>
    <w:rsid w:val="001E11F1"/>
    <w:rsid w:val="001E1E58"/>
    <w:rsid w:val="001E3F27"/>
    <w:rsid w:val="00206719"/>
    <w:rsid w:val="00234FE7"/>
    <w:rsid w:val="00240312"/>
    <w:rsid w:val="00247B17"/>
    <w:rsid w:val="00252E4A"/>
    <w:rsid w:val="002642A8"/>
    <w:rsid w:val="0027209B"/>
    <w:rsid w:val="00287E22"/>
    <w:rsid w:val="002A137B"/>
    <w:rsid w:val="0031130D"/>
    <w:rsid w:val="00314A6F"/>
    <w:rsid w:val="00334394"/>
    <w:rsid w:val="00347AF5"/>
    <w:rsid w:val="00360F98"/>
    <w:rsid w:val="00362478"/>
    <w:rsid w:val="003734F9"/>
    <w:rsid w:val="00374421"/>
    <w:rsid w:val="003B5758"/>
    <w:rsid w:val="003C30A5"/>
    <w:rsid w:val="003D59A7"/>
    <w:rsid w:val="003E78A7"/>
    <w:rsid w:val="003F0714"/>
    <w:rsid w:val="003F13B0"/>
    <w:rsid w:val="003F5F4A"/>
    <w:rsid w:val="004020D0"/>
    <w:rsid w:val="00403423"/>
    <w:rsid w:val="00423C21"/>
    <w:rsid w:val="004262DD"/>
    <w:rsid w:val="0042646F"/>
    <w:rsid w:val="00435096"/>
    <w:rsid w:val="004411FB"/>
    <w:rsid w:val="00443212"/>
    <w:rsid w:val="00461CE2"/>
    <w:rsid w:val="00493EC0"/>
    <w:rsid w:val="00495909"/>
    <w:rsid w:val="004B5251"/>
    <w:rsid w:val="004B5779"/>
    <w:rsid w:val="004C67D6"/>
    <w:rsid w:val="004C7B3E"/>
    <w:rsid w:val="004E67B3"/>
    <w:rsid w:val="00511C6D"/>
    <w:rsid w:val="00513832"/>
    <w:rsid w:val="00526C37"/>
    <w:rsid w:val="00533047"/>
    <w:rsid w:val="00575B9D"/>
    <w:rsid w:val="00577B45"/>
    <w:rsid w:val="005919AF"/>
    <w:rsid w:val="005A187A"/>
    <w:rsid w:val="005A20E2"/>
    <w:rsid w:val="005B3466"/>
    <w:rsid w:val="005B6A1A"/>
    <w:rsid w:val="005C2521"/>
    <w:rsid w:val="005D2146"/>
    <w:rsid w:val="005F6388"/>
    <w:rsid w:val="00600FF8"/>
    <w:rsid w:val="00626FD8"/>
    <w:rsid w:val="006329E1"/>
    <w:rsid w:val="00633E73"/>
    <w:rsid w:val="0065229E"/>
    <w:rsid w:val="00655308"/>
    <w:rsid w:val="00664450"/>
    <w:rsid w:val="00682CAF"/>
    <w:rsid w:val="006936EB"/>
    <w:rsid w:val="00695777"/>
    <w:rsid w:val="006A359E"/>
    <w:rsid w:val="006B2383"/>
    <w:rsid w:val="006C07E8"/>
    <w:rsid w:val="006C0DC6"/>
    <w:rsid w:val="006C42CF"/>
    <w:rsid w:val="006D0144"/>
    <w:rsid w:val="006E3FC8"/>
    <w:rsid w:val="006F1C41"/>
    <w:rsid w:val="007157EF"/>
    <w:rsid w:val="0073193C"/>
    <w:rsid w:val="0073670F"/>
    <w:rsid w:val="00740FCE"/>
    <w:rsid w:val="00753E67"/>
    <w:rsid w:val="007670C1"/>
    <w:rsid w:val="007B17C4"/>
    <w:rsid w:val="007B1F5A"/>
    <w:rsid w:val="007B3AB6"/>
    <w:rsid w:val="007B5AFF"/>
    <w:rsid w:val="007C136F"/>
    <w:rsid w:val="007C5AF4"/>
    <w:rsid w:val="007D2C96"/>
    <w:rsid w:val="007D36E9"/>
    <w:rsid w:val="007D5767"/>
    <w:rsid w:val="007F793B"/>
    <w:rsid w:val="00813EC8"/>
    <w:rsid w:val="00817F8C"/>
    <w:rsid w:val="0083428B"/>
    <w:rsid w:val="008422E6"/>
    <w:rsid w:val="00863B11"/>
    <w:rsid w:val="00876F99"/>
    <w:rsid w:val="008820B3"/>
    <w:rsid w:val="00886169"/>
    <w:rsid w:val="0089181A"/>
    <w:rsid w:val="008965F6"/>
    <w:rsid w:val="008A2B5E"/>
    <w:rsid w:val="008B4BAD"/>
    <w:rsid w:val="008D3386"/>
    <w:rsid w:val="008E2EB8"/>
    <w:rsid w:val="008E3A18"/>
    <w:rsid w:val="008F704C"/>
    <w:rsid w:val="00900EED"/>
    <w:rsid w:val="0090206C"/>
    <w:rsid w:val="00902998"/>
    <w:rsid w:val="00912C1B"/>
    <w:rsid w:val="0092125E"/>
    <w:rsid w:val="00924319"/>
    <w:rsid w:val="009500FA"/>
    <w:rsid w:val="00952A7A"/>
    <w:rsid w:val="00974BF8"/>
    <w:rsid w:val="00974DD3"/>
    <w:rsid w:val="009778A3"/>
    <w:rsid w:val="009A3B33"/>
    <w:rsid w:val="009A45A0"/>
    <w:rsid w:val="009B35B5"/>
    <w:rsid w:val="009B4773"/>
    <w:rsid w:val="009D2556"/>
    <w:rsid w:val="009F5B70"/>
    <w:rsid w:val="00A162A9"/>
    <w:rsid w:val="00A41799"/>
    <w:rsid w:val="00A630FD"/>
    <w:rsid w:val="00A74908"/>
    <w:rsid w:val="00A91213"/>
    <w:rsid w:val="00A960DC"/>
    <w:rsid w:val="00AA29B1"/>
    <w:rsid w:val="00AA66D7"/>
    <w:rsid w:val="00AB06CC"/>
    <w:rsid w:val="00AC100C"/>
    <w:rsid w:val="00AC3653"/>
    <w:rsid w:val="00AC4859"/>
    <w:rsid w:val="00AC67DE"/>
    <w:rsid w:val="00AE0241"/>
    <w:rsid w:val="00AE5008"/>
    <w:rsid w:val="00B26302"/>
    <w:rsid w:val="00B37B3B"/>
    <w:rsid w:val="00B44C47"/>
    <w:rsid w:val="00B5678B"/>
    <w:rsid w:val="00B57756"/>
    <w:rsid w:val="00B57F4F"/>
    <w:rsid w:val="00B74A29"/>
    <w:rsid w:val="00B7636D"/>
    <w:rsid w:val="00B80CF1"/>
    <w:rsid w:val="00B81360"/>
    <w:rsid w:val="00BA2A38"/>
    <w:rsid w:val="00BA31C4"/>
    <w:rsid w:val="00BB02E6"/>
    <w:rsid w:val="00BD0C60"/>
    <w:rsid w:val="00BD7D18"/>
    <w:rsid w:val="00C17BCF"/>
    <w:rsid w:val="00C3246A"/>
    <w:rsid w:val="00C46402"/>
    <w:rsid w:val="00C65564"/>
    <w:rsid w:val="00CA5FF7"/>
    <w:rsid w:val="00CA61D8"/>
    <w:rsid w:val="00CC2DA1"/>
    <w:rsid w:val="00CD1D98"/>
    <w:rsid w:val="00CF0586"/>
    <w:rsid w:val="00CF1267"/>
    <w:rsid w:val="00D13200"/>
    <w:rsid w:val="00D24B3C"/>
    <w:rsid w:val="00D26769"/>
    <w:rsid w:val="00D27AF8"/>
    <w:rsid w:val="00D6543F"/>
    <w:rsid w:val="00D74E0C"/>
    <w:rsid w:val="00D765AB"/>
    <w:rsid w:val="00D83966"/>
    <w:rsid w:val="00D91D46"/>
    <w:rsid w:val="00D94688"/>
    <w:rsid w:val="00D96A64"/>
    <w:rsid w:val="00D96CD3"/>
    <w:rsid w:val="00DA1776"/>
    <w:rsid w:val="00DB4C65"/>
    <w:rsid w:val="00DB5A2E"/>
    <w:rsid w:val="00DC0528"/>
    <w:rsid w:val="00DC1104"/>
    <w:rsid w:val="00DC2470"/>
    <w:rsid w:val="00DC7466"/>
    <w:rsid w:val="00DC7E1C"/>
    <w:rsid w:val="00DD21DC"/>
    <w:rsid w:val="00DE16D8"/>
    <w:rsid w:val="00DE4AC5"/>
    <w:rsid w:val="00DE65A2"/>
    <w:rsid w:val="00DF2DCC"/>
    <w:rsid w:val="00E01D0E"/>
    <w:rsid w:val="00E15D61"/>
    <w:rsid w:val="00E16215"/>
    <w:rsid w:val="00E237E8"/>
    <w:rsid w:val="00E31650"/>
    <w:rsid w:val="00E35169"/>
    <w:rsid w:val="00E53724"/>
    <w:rsid w:val="00E552C8"/>
    <w:rsid w:val="00E75006"/>
    <w:rsid w:val="00E77601"/>
    <w:rsid w:val="00E84350"/>
    <w:rsid w:val="00E85863"/>
    <w:rsid w:val="00E862EA"/>
    <w:rsid w:val="00E91AE4"/>
    <w:rsid w:val="00E950F4"/>
    <w:rsid w:val="00EA0789"/>
    <w:rsid w:val="00EA431D"/>
    <w:rsid w:val="00EB35A3"/>
    <w:rsid w:val="00EC4BCD"/>
    <w:rsid w:val="00ED54F1"/>
    <w:rsid w:val="00F225B6"/>
    <w:rsid w:val="00F24CB9"/>
    <w:rsid w:val="00F33F5E"/>
    <w:rsid w:val="00F379BC"/>
    <w:rsid w:val="00F40520"/>
    <w:rsid w:val="00F60840"/>
    <w:rsid w:val="00F64807"/>
    <w:rsid w:val="00F75B86"/>
    <w:rsid w:val="00F77933"/>
    <w:rsid w:val="00F8411A"/>
    <w:rsid w:val="00F94632"/>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59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character" w:styleId="UnresolvedMention">
    <w:name w:val="Unresolved Mention"/>
    <w:basedOn w:val="DefaultParagraphFont"/>
    <w:uiPriority w:val="99"/>
    <w:semiHidden/>
    <w:unhideWhenUsed/>
    <w:rsid w:val="001E3F27"/>
    <w:rPr>
      <w:color w:val="605E5C"/>
      <w:shd w:val="clear" w:color="auto" w:fill="E1DFDD"/>
    </w:rPr>
  </w:style>
  <w:style w:type="character" w:styleId="FollowedHyperlink">
    <w:name w:val="FollowedHyperlink"/>
    <w:basedOn w:val="DefaultParagraphFont"/>
    <w:uiPriority w:val="99"/>
    <w:semiHidden/>
    <w:unhideWhenUsed/>
    <w:rsid w:val="001E3F27"/>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developer.playfab.com/en-US/sign-up" TargetMode="External"/><Relationship Id="rId27" Type="http://schemas.openxmlformats.org/officeDocument/2006/relationships/header" Target="header5.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ios\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F2B47C02EB41F7B1C97AAB2B13D770"/>
        <w:category>
          <w:name w:val="General"/>
          <w:gallery w:val="placeholder"/>
        </w:category>
        <w:types>
          <w:type w:val="bbPlcHdr"/>
        </w:types>
        <w:behaviors>
          <w:behavior w:val="content"/>
        </w:behaviors>
        <w:guid w:val="{87973CD3-9F02-4300-BA96-C906FBF8F3CD}"/>
      </w:docPartPr>
      <w:docPartBody>
        <w:p w:rsidR="00CB5890" w:rsidRDefault="001B58CA">
          <w:pPr>
            <w:pStyle w:val="66F2B47C02EB41F7B1C97AAB2B13D770"/>
          </w:pPr>
          <w:r w:rsidRPr="00E237E8">
            <w:t>PROFESSIONAL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8EC2DD17C26F4621A4DF9F1E1A4535C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312FA91DE9EB4B6693368F833B4E3BAB"/>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AC5706B7A69F4BB3B8640F2517135E8D"/>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A9A"/>
    <w:rsid w:val="000E3D7B"/>
    <w:rsid w:val="001B58CA"/>
    <w:rsid w:val="00370A9A"/>
    <w:rsid w:val="009B2788"/>
    <w:rsid w:val="00C57AF7"/>
    <w:rsid w:val="00CB5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F2B47C02EB41F7B1C97AAB2B13D770">
    <w:name w:val="66F2B47C02EB41F7B1C97AAB2B13D770"/>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customStyle="1" w:styleId="99EE6C2281C34841A1444D537C93EE06">
    <w:name w:val="99EE6C2281C34841A1444D537C93EE06"/>
  </w:style>
  <w:style w:type="paragraph" w:customStyle="1" w:styleId="3F634BE34129443798CCD608BCD9277E">
    <w:name w:val="3F634BE34129443798CCD608BCD9277E"/>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rPr>
  </w:style>
  <w:style w:type="paragraph" w:customStyle="1" w:styleId="EF14C01D317C407D9774100DD1500169">
    <w:name w:val="EF14C01D317C407D9774100DD1500169"/>
  </w:style>
  <w:style w:type="paragraph" w:customStyle="1" w:styleId="64081DDF427E430D8B582E9853C672D5">
    <w:name w:val="64081DDF427E430D8B582E9853C672D5"/>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rPr>
  </w:style>
  <w:style w:type="paragraph" w:customStyle="1" w:styleId="BAEED257738D4092AFEBBB4A163A12AC">
    <w:name w:val="BAEED257738D4092AFEBBB4A163A12AC"/>
  </w:style>
  <w:style w:type="paragraph" w:customStyle="1" w:styleId="C56957BD3F4449809AA84F4592F9A13D">
    <w:name w:val="C56957BD3F4449809AA84F4592F9A13D"/>
  </w:style>
  <w:style w:type="paragraph" w:customStyle="1" w:styleId="7B0F001946934CA3BA3E53D96472410A">
    <w:name w:val="7B0F001946934CA3BA3E53D96472410A"/>
  </w:style>
  <w:style w:type="paragraph" w:customStyle="1" w:styleId="105BEA1F3E7F4B8EAF7949D1FBCF1AF2">
    <w:name w:val="105BEA1F3E7F4B8EAF7949D1FBCF1AF2"/>
  </w:style>
  <w:style w:type="paragraph" w:customStyle="1" w:styleId="DD3A1F04C6DD4C39AC514DEA512DB7EC">
    <w:name w:val="DD3A1F04C6DD4C39AC514DEA512DB7EC"/>
  </w:style>
  <w:style w:type="paragraph" w:customStyle="1" w:styleId="F5BCF89F2EAA46DB95046E4D41C3B791">
    <w:name w:val="F5BCF89F2EAA46DB95046E4D41C3B791"/>
  </w:style>
  <w:style w:type="paragraph" w:customStyle="1" w:styleId="C2A88055926E419DB44763F6995C2132">
    <w:name w:val="C2A88055926E419DB44763F6995C2132"/>
  </w:style>
  <w:style w:type="paragraph" w:customStyle="1" w:styleId="DC09B1A0D0374E05A8BDAA79589F4DD4">
    <w:name w:val="DC09B1A0D0374E05A8BDAA79589F4DD4"/>
  </w:style>
  <w:style w:type="paragraph" w:customStyle="1" w:styleId="B28E21FB03F0464CA092C1F53D481803">
    <w:name w:val="B28E21FB03F0464CA092C1F53D481803"/>
  </w:style>
  <w:style w:type="paragraph" w:customStyle="1" w:styleId="F11A72EA6ACD43B0868D31F5AA863868">
    <w:name w:val="F11A72EA6ACD43B0868D31F5AA863868"/>
  </w:style>
  <w:style w:type="paragraph" w:customStyle="1" w:styleId="DE7499FB04BD43DFBEDB8C4F87528594">
    <w:name w:val="DE7499FB04BD43DFBEDB8C4F87528594"/>
  </w:style>
  <w:style w:type="paragraph" w:customStyle="1" w:styleId="B7256156155042FC9CE6F10CE82CE90F">
    <w:name w:val="B7256156155042FC9CE6F10CE82CE90F"/>
  </w:style>
  <w:style w:type="paragraph" w:customStyle="1" w:styleId="6451CBC935F349E0AAABF902F898B056">
    <w:name w:val="6451CBC935F349E0AAABF902F898B056"/>
  </w:style>
  <w:style w:type="paragraph" w:customStyle="1" w:styleId="5AAF0DF0B7574E0DB6FA0E301B9B3497">
    <w:name w:val="5AAF0DF0B7574E0DB6FA0E301B9B3497"/>
  </w:style>
  <w:style w:type="paragraph" w:customStyle="1" w:styleId="84C114D6AD054318B6340C2BF84C2961">
    <w:name w:val="84C114D6AD054318B6340C2BF84C2961"/>
  </w:style>
  <w:style w:type="paragraph" w:customStyle="1" w:styleId="91F58E5E9F0A4FCCA52E46055CF6EC84">
    <w:name w:val="91F58E5E9F0A4FCCA52E46055CF6EC84"/>
  </w:style>
  <w:style w:type="paragraph" w:customStyle="1" w:styleId="042B3539453F4B22BB2595FA4869284B">
    <w:name w:val="042B3539453F4B22BB2595FA4869284B"/>
  </w:style>
  <w:style w:type="paragraph" w:customStyle="1" w:styleId="A44DC410CC0E4774B745B00C388C16CF">
    <w:name w:val="A44DC410CC0E4774B745B00C388C16CF"/>
  </w:style>
  <w:style w:type="paragraph" w:customStyle="1" w:styleId="AB864F4BEF0A4073B173081499C227EA">
    <w:name w:val="AB864F4BEF0A4073B173081499C227EA"/>
  </w:style>
  <w:style w:type="paragraph" w:customStyle="1" w:styleId="A81FF6CF46E04C48AF74643344F397E5">
    <w:name w:val="A81FF6CF46E04C48AF74643344F397E5"/>
  </w:style>
  <w:style w:type="paragraph" w:customStyle="1" w:styleId="8CD47A3CCCAD4C649BB808F9E94ABD57">
    <w:name w:val="8CD47A3CCCAD4C649BB808F9E94ABD57"/>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 w:type="paragraph" w:customStyle="1" w:styleId="516E879393464B8D804F1769C6DB49F7">
    <w:name w:val="516E879393464B8D804F1769C6DB49F7"/>
  </w:style>
  <w:style w:type="paragraph" w:customStyle="1" w:styleId="DAD18B82EDB44317942F0BB769353111">
    <w:name w:val="DAD18B82EDB44317942F0BB769353111"/>
  </w:style>
  <w:style w:type="paragraph" w:customStyle="1" w:styleId="3E140421CC0E4FF69B4A34AED14774C0">
    <w:name w:val="3E140421CC0E4FF69B4A34AED14774C0"/>
  </w:style>
  <w:style w:type="paragraph" w:customStyle="1" w:styleId="33D69D226D774711B03CC4323CEFC5D3">
    <w:name w:val="33D69D226D774711B03CC4323CEFC5D3"/>
  </w:style>
  <w:style w:type="paragraph" w:customStyle="1" w:styleId="9EC4DE8EED61414F9F42CC30830DD4F0">
    <w:name w:val="9EC4DE8EED61414F9F42CC30830DD4F0"/>
  </w:style>
  <w:style w:type="paragraph" w:customStyle="1" w:styleId="EA2FBA60EAA8426E86162FF3109B9DF2">
    <w:name w:val="EA2FBA60EAA8426E86162FF3109B9DF2"/>
  </w:style>
  <w:style w:type="paragraph" w:customStyle="1" w:styleId="273D41D2DA254A0A8D00C9FAE97BEB36">
    <w:name w:val="273D41D2DA254A0A8D00C9FAE97BEB36"/>
  </w:style>
  <w:style w:type="paragraph" w:customStyle="1" w:styleId="869D19C7AC2C438096BE689C866F0DB5">
    <w:name w:val="869D19C7AC2C438096BE689C866F0DB5"/>
  </w:style>
  <w:style w:type="paragraph" w:customStyle="1" w:styleId="8C613DB999E0437D93D55CB31A251847">
    <w:name w:val="8C613DB999E0437D93D55CB31A251847"/>
  </w:style>
  <w:style w:type="paragraph" w:customStyle="1" w:styleId="51A5D8C0FB374CF695F619B5A2619F71">
    <w:name w:val="51A5D8C0FB374CF695F619B5A2619F71"/>
  </w:style>
  <w:style w:type="paragraph" w:customStyle="1" w:styleId="E6B333080E1249C29AA2B4A58C446D78">
    <w:name w:val="E6B333080E1249C29AA2B4A58C446D78"/>
  </w:style>
  <w:style w:type="paragraph" w:customStyle="1" w:styleId="6241DB0849564B9F9BA1937317F9308B">
    <w:name w:val="6241DB0849564B9F9BA1937317F9308B"/>
  </w:style>
  <w:style w:type="paragraph" w:customStyle="1" w:styleId="05D80698C26C43A6B35564A2C81BF76B">
    <w:name w:val="05D80698C26C43A6B35564A2C81BF76B"/>
  </w:style>
  <w:style w:type="paragraph" w:customStyle="1" w:styleId="8519075C3ABF4A21AFA0635CECB006A2">
    <w:name w:val="8519075C3ABF4A21AFA0635CECB006A2"/>
  </w:style>
  <w:style w:type="paragraph" w:customStyle="1" w:styleId="57F76CB3E0764E3CA1D0D7E7ABC7EAF8">
    <w:name w:val="57F76CB3E0764E3CA1D0D7E7ABC7EAF8"/>
  </w:style>
  <w:style w:type="paragraph" w:customStyle="1" w:styleId="AC5706B7A69F4BB3B8640F2517135E8D">
    <w:name w:val="AC5706B7A69F4BB3B8640F2517135E8D"/>
  </w:style>
  <w:style w:type="paragraph" w:customStyle="1" w:styleId="807E968ABFD6460DBF788A0F6CC351FD">
    <w:name w:val="807E968ABFD6460DBF788A0F6CC351FD"/>
  </w:style>
  <w:style w:type="paragraph" w:customStyle="1" w:styleId="7AB61AD7B62542258DCDCE89851EA4F7">
    <w:name w:val="7AB61AD7B62542258DCDCE89851EA4F7"/>
  </w:style>
  <w:style w:type="paragraph" w:customStyle="1" w:styleId="312FA91DE9EB4B6693368F833B4E3BAB">
    <w:name w:val="312FA91DE9EB4B6693368F833B4E3BAB"/>
  </w:style>
  <w:style w:type="paragraph" w:customStyle="1" w:styleId="8414C3C00D06446C93F2DAB06A70FBB4">
    <w:name w:val="8414C3C00D06446C93F2DAB06A70FBB4"/>
  </w:style>
  <w:style w:type="paragraph" w:customStyle="1" w:styleId="02FCBD6F41D64738866F2DE556A22A14">
    <w:name w:val="02FCBD6F41D64738866F2DE556A22A14"/>
  </w:style>
  <w:style w:type="paragraph" w:customStyle="1" w:styleId="A93490559A934E23BF50DFFD294AF4EF">
    <w:name w:val="A93490559A934E23BF50DFFD294AF4EF"/>
  </w:style>
  <w:style w:type="paragraph" w:customStyle="1" w:styleId="0EC60CB826A34EA7B72C9FDAB73AF986">
    <w:name w:val="0EC60CB826A34EA7B72C9FDAB73AF986"/>
  </w:style>
  <w:style w:type="paragraph" w:customStyle="1" w:styleId="12737B03BE3D454D8D33D6DC55A0E105">
    <w:name w:val="12737B03BE3D454D8D33D6DC55A0E105"/>
  </w:style>
  <w:style w:type="paragraph" w:customStyle="1" w:styleId="FE9DCBF277F1464C8CD86F5EE8931B66">
    <w:name w:val="FE9DCBF277F1464C8CD86F5EE8931B66"/>
  </w:style>
  <w:style w:type="paragraph" w:customStyle="1" w:styleId="F09B10D28CDA49938A62862D59C602A7">
    <w:name w:val="F09B10D28CDA49938A62862D59C602A7"/>
  </w:style>
  <w:style w:type="paragraph" w:customStyle="1" w:styleId="B3CF0FB13DDC4D7187D5F35F2FD6EA16">
    <w:name w:val="B3CF0FB13DDC4D7187D5F35F2FD6EA16"/>
  </w:style>
  <w:style w:type="paragraph" w:customStyle="1" w:styleId="6D3E81FD0C3348C38E47D2DA6CC62709">
    <w:name w:val="6D3E81FD0C3348C38E47D2DA6CC62709"/>
  </w:style>
  <w:style w:type="paragraph" w:customStyle="1" w:styleId="DD3E84D212144AD48C862539183247F0">
    <w:name w:val="DD3E84D212144AD48C862539183247F0"/>
  </w:style>
  <w:style w:type="paragraph" w:customStyle="1" w:styleId="D6EBB76B1CD94C138D12B590B7F8F0BC">
    <w:name w:val="D6EBB76B1CD94C138D12B590B7F8F0BC"/>
  </w:style>
  <w:style w:type="paragraph" w:customStyle="1" w:styleId="6544974971F844A2A02520D55541C9EE">
    <w:name w:val="6544974971F844A2A02520D55541C9EE"/>
  </w:style>
  <w:style w:type="paragraph" w:customStyle="1" w:styleId="0A039D48471D426F84A985951413D308">
    <w:name w:val="0A039D48471D426F84A985951413D308"/>
  </w:style>
  <w:style w:type="paragraph" w:customStyle="1" w:styleId="6B4E152550B4427498D1E948C714AFB0">
    <w:name w:val="6B4E152550B4427498D1E948C714AFB0"/>
  </w:style>
  <w:style w:type="paragraph" w:customStyle="1" w:styleId="72D7AACA924F4066A4258C9993154C98">
    <w:name w:val="72D7AACA924F4066A4258C9993154C98"/>
  </w:style>
  <w:style w:type="paragraph" w:customStyle="1" w:styleId="CBAE37EEDDCD4B299281636F9FD1368F">
    <w:name w:val="CBAE37EEDDCD4B299281636F9FD1368F"/>
  </w:style>
  <w:style w:type="paragraph" w:customStyle="1" w:styleId="3AB07360825D4E52B64265EA92439B37">
    <w:name w:val="3AB07360825D4E52B64265EA92439B37"/>
  </w:style>
  <w:style w:type="paragraph" w:customStyle="1" w:styleId="6A64F8E1E1C54FBD831E0C79ED51AADD">
    <w:name w:val="6A64F8E1E1C54FBD831E0C79ED51AADD"/>
  </w:style>
  <w:style w:type="paragraph" w:customStyle="1" w:styleId="929DE6CF5A70401198CBEED9A2608814">
    <w:name w:val="929DE6CF5A70401198CBEED9A2608814"/>
  </w:style>
  <w:style w:type="paragraph" w:customStyle="1" w:styleId="2BBCFEA429574E828DB8A576BD94FEB9">
    <w:name w:val="2BBCFEA429574E828DB8A576BD94FEB9"/>
  </w:style>
  <w:style w:type="paragraph" w:customStyle="1" w:styleId="38D8BC2E3A034DD38B7E5A39690C0880">
    <w:name w:val="38D8BC2E3A034DD38B7E5A39690C0880"/>
  </w:style>
  <w:style w:type="paragraph" w:customStyle="1" w:styleId="8EC2DD17C26F4621A4DF9F1E1A4535C2">
    <w:name w:val="8EC2DD17C26F4621A4DF9F1E1A4535C2"/>
  </w:style>
  <w:style w:type="paragraph" w:customStyle="1" w:styleId="B76ADCC2DC9E4EE6A6468342F3A223A4">
    <w:name w:val="B76ADCC2DC9E4EE6A6468342F3A223A4"/>
  </w:style>
  <w:style w:type="paragraph" w:customStyle="1" w:styleId="E5D3EE5D02034F4FAC98ABFD736AECF0">
    <w:name w:val="E5D3EE5D02034F4FAC98ABFD736AECF0"/>
  </w:style>
  <w:style w:type="paragraph" w:customStyle="1" w:styleId="B269C7143E5440AF8A27F43311B873E2">
    <w:name w:val="B269C7143E5440AF8A27F43311B873E2"/>
  </w:style>
  <w:style w:type="paragraph" w:customStyle="1" w:styleId="651F11D23F994C61A518A941EF02DD48">
    <w:name w:val="651F11D23F994C61A518A941EF02DD48"/>
  </w:style>
  <w:style w:type="paragraph" w:customStyle="1" w:styleId="ED67A5EBE70E42F9A6C12DF4FAF4EEF9">
    <w:name w:val="ED67A5EBE70E42F9A6C12DF4FAF4EEF9"/>
  </w:style>
  <w:style w:type="paragraph" w:customStyle="1" w:styleId="0D1DE1973A73443DA4588E9A1B0D58F2">
    <w:name w:val="0D1DE1973A73443DA4588E9A1B0D58F2"/>
  </w:style>
  <w:style w:type="paragraph" w:customStyle="1" w:styleId="AE85B61A4BA94B4BB078CF0CFCB220C5">
    <w:name w:val="AE85B61A4BA94B4BB078CF0CFCB220C5"/>
  </w:style>
  <w:style w:type="paragraph" w:customStyle="1" w:styleId="FCF2A89FB2034FFF909D78BAFB84B9ED">
    <w:name w:val="FCF2A89FB2034FFF909D78BAFB84B9ED"/>
  </w:style>
  <w:style w:type="paragraph" w:customStyle="1" w:styleId="9273F4DDBF394C059E8BE37078F3B544">
    <w:name w:val="9273F4DDBF394C059E8BE37078F3B544"/>
  </w:style>
  <w:style w:type="paragraph" w:customStyle="1" w:styleId="B9F12EBD76A04803B01C40B36A22EF5F">
    <w:name w:val="B9F12EBD76A04803B01C40B36A22EF5F"/>
  </w:style>
  <w:style w:type="paragraph" w:customStyle="1" w:styleId="ED04946F4B0142F39A69EFC4606B2829">
    <w:name w:val="ED04946F4B0142F39A69EFC4606B2829"/>
  </w:style>
  <w:style w:type="paragraph" w:customStyle="1" w:styleId="88FF938027FA45B4B0624E2845F954F6">
    <w:name w:val="88FF938027FA45B4B0624E2845F954F6"/>
  </w:style>
  <w:style w:type="paragraph" w:customStyle="1" w:styleId="124AD2FE772D44408A8A4FFF1415F691">
    <w:name w:val="124AD2FE772D44408A8A4FFF1415F691"/>
  </w:style>
  <w:style w:type="paragraph" w:customStyle="1" w:styleId="F06BAC9DA90A43FC9643622475F4A776">
    <w:name w:val="F06BAC9DA90A43FC9643622475F4A776"/>
  </w:style>
  <w:style w:type="paragraph" w:customStyle="1" w:styleId="756D6019EA2A4A918634C82145165816">
    <w:name w:val="756D6019EA2A4A918634C82145165816"/>
  </w:style>
  <w:style w:type="paragraph" w:customStyle="1" w:styleId="878A0D7C738E4FE4888B1A24D34BECB9">
    <w:name w:val="878A0D7C738E4FE4888B1A24D34BECB9"/>
  </w:style>
  <w:style w:type="paragraph" w:customStyle="1" w:styleId="29EE4C89FAE941AEB39D171F42212975">
    <w:name w:val="29EE4C89FAE941AEB39D171F42212975"/>
  </w:style>
  <w:style w:type="paragraph" w:customStyle="1" w:styleId="498BBC18E5C240238AA996F74B43B92C">
    <w:name w:val="498BBC18E5C240238AA996F74B43B92C"/>
  </w:style>
  <w:style w:type="paragraph" w:customStyle="1" w:styleId="9B4176F545C14E66B7A7EDEF0779D0DE">
    <w:name w:val="9B4176F545C14E66B7A7EDEF0779D0DE"/>
  </w:style>
  <w:style w:type="paragraph" w:customStyle="1" w:styleId="C3BA47C6D02D4A16A413C746C9227695">
    <w:name w:val="C3BA47C6D02D4A16A413C746C9227695"/>
  </w:style>
  <w:style w:type="paragraph" w:customStyle="1" w:styleId="2961C34DADAF401C964B658A0DD6F668">
    <w:name w:val="2961C34DADAF401C964B658A0DD6F668"/>
  </w:style>
  <w:style w:type="paragraph" w:customStyle="1" w:styleId="E46D13E6D1504A9F91D51706F766215F">
    <w:name w:val="E46D13E6D1504A9F91D51706F766215F"/>
  </w:style>
  <w:style w:type="paragraph" w:customStyle="1" w:styleId="2715A78D10DB45FA8271580CF1E53E2E">
    <w:name w:val="2715A78D10DB45FA8271580CF1E53E2E"/>
  </w:style>
  <w:style w:type="paragraph" w:customStyle="1" w:styleId="3F2AF17505764F52A17F96DCD0B075FC">
    <w:name w:val="3F2AF17505764F52A17F96DCD0B075FC"/>
  </w:style>
  <w:style w:type="paragraph" w:customStyle="1" w:styleId="463FAD0E9FE74758B899A702FDDBFAC8">
    <w:name w:val="463FAD0E9FE74758B899A702FDDBFAC8"/>
  </w:style>
  <w:style w:type="paragraph" w:customStyle="1" w:styleId="6A510261F2914288B6D9A33D9E501BC7">
    <w:name w:val="6A510261F2914288B6D9A33D9E501BC7"/>
  </w:style>
  <w:style w:type="paragraph" w:customStyle="1" w:styleId="40EFA1EC611F403EBBE53D948248FC76">
    <w:name w:val="40EFA1EC611F403EBBE53D948248FC76"/>
  </w:style>
  <w:style w:type="paragraph" w:customStyle="1" w:styleId="F41A482B4A4D4279872C0A69610A317F">
    <w:name w:val="F41A482B4A4D4279872C0A69610A317F"/>
  </w:style>
  <w:style w:type="paragraph" w:customStyle="1" w:styleId="3A4403907DC7449F91CA333B17960E3F">
    <w:name w:val="3A4403907DC7449F91CA333B17960E3F"/>
  </w:style>
  <w:style w:type="paragraph" w:customStyle="1" w:styleId="CE88FBBDBCC3490BA2AE6BB41301F018">
    <w:name w:val="CE88FBBDBCC3490BA2AE6BB41301F018"/>
  </w:style>
  <w:style w:type="paragraph" w:customStyle="1" w:styleId="8B9F64E2AF8141ED8C4AF79DD03864F7">
    <w:name w:val="8B9F64E2AF8141ED8C4AF79DD03864F7"/>
  </w:style>
  <w:style w:type="paragraph" w:customStyle="1" w:styleId="3EBD135345DE4B6CA0373CA8DD2C9E28">
    <w:name w:val="3EBD135345DE4B6CA0373CA8DD2C9E28"/>
  </w:style>
  <w:style w:type="paragraph" w:customStyle="1" w:styleId="700568DFCD6B4D7E8E4387046F84AD86">
    <w:name w:val="700568DFCD6B4D7E8E4387046F84AD86"/>
  </w:style>
  <w:style w:type="paragraph" w:customStyle="1" w:styleId="DF54C18D2B474036828905977120BF18">
    <w:name w:val="DF54C18D2B474036828905977120BF18"/>
  </w:style>
  <w:style w:type="paragraph" w:customStyle="1" w:styleId="9856C3015B7D4D3FB05EC139004E8D1A">
    <w:name w:val="9856C3015B7D4D3FB05EC139004E8D1A"/>
  </w:style>
  <w:style w:type="paragraph" w:customStyle="1" w:styleId="9FB1AC51691643C1A2F7F28F985791BD">
    <w:name w:val="9FB1AC51691643C1A2F7F28F985791BD"/>
  </w:style>
  <w:style w:type="paragraph" w:customStyle="1" w:styleId="D1444B437DE849879F0E2952A84937DC">
    <w:name w:val="D1444B437DE849879F0E2952A84937DC"/>
  </w:style>
  <w:style w:type="paragraph" w:customStyle="1" w:styleId="2821360B99254019A1EDA42C49349DCF">
    <w:name w:val="2821360B99254019A1EDA42C49349DCF"/>
  </w:style>
  <w:style w:type="paragraph" w:customStyle="1" w:styleId="C21AEE3B2BD0430C965BB22389B335C0">
    <w:name w:val="C21AEE3B2BD0430C965BB22389B335C0"/>
  </w:style>
  <w:style w:type="paragraph" w:customStyle="1" w:styleId="22D55B435D4447128F9551D3BF01874B">
    <w:name w:val="22D55B435D4447128F9551D3BF01874B"/>
  </w:style>
  <w:style w:type="paragraph" w:customStyle="1" w:styleId="59F0D24309914B2C8515CB3F864E0F2E">
    <w:name w:val="59F0D24309914B2C8515CB3F864E0F2E"/>
  </w:style>
  <w:style w:type="paragraph" w:customStyle="1" w:styleId="1D52B3C68754484ABE94799ED4400C6B">
    <w:name w:val="1D52B3C68754484ABE94799ED4400C6B"/>
  </w:style>
  <w:style w:type="paragraph" w:customStyle="1" w:styleId="22BCD4B11B694B4AB17C104926BE314C">
    <w:name w:val="22BCD4B11B694B4AB17C104926BE314C"/>
  </w:style>
  <w:style w:type="paragraph" w:customStyle="1" w:styleId="74838C4E64BD4F2CB151F0DBB3457016">
    <w:name w:val="74838C4E64BD4F2CB151F0DBB3457016"/>
  </w:style>
  <w:style w:type="paragraph" w:customStyle="1" w:styleId="D28A41A3B72042A49306CF878A75661C">
    <w:name w:val="D28A41A3B72042A49306CF878A75661C"/>
  </w:style>
  <w:style w:type="paragraph" w:customStyle="1" w:styleId="14CF2106DCBD4366A3D9A4894C1E07B8">
    <w:name w:val="14CF2106DCBD4366A3D9A4894C1E07B8"/>
  </w:style>
  <w:style w:type="paragraph" w:customStyle="1" w:styleId="1755EF4E12194B41A9CF87CACF9D749A">
    <w:name w:val="1755EF4E12194B41A9CF87CACF9D749A"/>
  </w:style>
  <w:style w:type="paragraph" w:customStyle="1" w:styleId="C2E916CFB8914B9E9AC23C45CB118A29">
    <w:name w:val="C2E916CFB8914B9E9AC23C45CB118A29"/>
  </w:style>
  <w:style w:type="paragraph" w:customStyle="1" w:styleId="AA01C45492C0461B8563A5425A407478">
    <w:name w:val="AA01C45492C0461B8563A5425A407478"/>
  </w:style>
  <w:style w:type="paragraph" w:customStyle="1" w:styleId="8789B620064740EE9EB02117F429B44A">
    <w:name w:val="8789B620064740EE9EB02117F429B44A"/>
  </w:style>
  <w:style w:type="paragraph" w:customStyle="1" w:styleId="31B86CC6DE54478098457D5368F41E92">
    <w:name w:val="31B86CC6DE54478098457D5368F41E92"/>
  </w:style>
  <w:style w:type="paragraph" w:customStyle="1" w:styleId="62E3C91769FC435387E1AA9CD83A752F">
    <w:name w:val="62E3C91769FC435387E1AA9CD83A752F"/>
  </w:style>
  <w:style w:type="paragraph" w:customStyle="1" w:styleId="510CD1A1E4B74705A54BA8A4B9BC08C1">
    <w:name w:val="510CD1A1E4B74705A54BA8A4B9BC08C1"/>
  </w:style>
  <w:style w:type="paragraph" w:customStyle="1" w:styleId="DC229B429B02448DB4606C41780732F1">
    <w:name w:val="DC229B429B02448DB4606C41780732F1"/>
  </w:style>
  <w:style w:type="paragraph" w:customStyle="1" w:styleId="FE34A2FF30F548B9B889F24AB3BCE935">
    <w:name w:val="FE34A2FF30F548B9B889F24AB3BCE935"/>
  </w:style>
  <w:style w:type="paragraph" w:customStyle="1" w:styleId="48AF61230BC94EFAABF2319CD1F61636">
    <w:name w:val="48AF61230BC94EFAABF2319CD1F61636"/>
  </w:style>
  <w:style w:type="paragraph" w:customStyle="1" w:styleId="F29799A851A74B2CAE314E20CC0DB5B7">
    <w:name w:val="F29799A851A74B2CAE314E20CC0DB5B7"/>
  </w:style>
  <w:style w:type="paragraph" w:customStyle="1" w:styleId="407EE01E421B4DAE824BDD0BC0200521">
    <w:name w:val="407EE01E421B4DAE824BDD0BC0200521"/>
  </w:style>
  <w:style w:type="paragraph" w:customStyle="1" w:styleId="F28C48C586BC4F578675728786E8C562">
    <w:name w:val="F28C48C586BC4F578675728786E8C562"/>
  </w:style>
  <w:style w:type="paragraph" w:customStyle="1" w:styleId="1E1AE302EF674D5AA4D1F512DCB1327C">
    <w:name w:val="1E1AE302EF674D5AA4D1F512DCB1327C"/>
  </w:style>
  <w:style w:type="paragraph" w:customStyle="1" w:styleId="384056169B8D4B2B9D92605B94F31F1A">
    <w:name w:val="384056169B8D4B2B9D92605B94F31F1A"/>
  </w:style>
  <w:style w:type="paragraph" w:customStyle="1" w:styleId="AA3A9C3C9B0348EC963B034AC0E9C17E">
    <w:name w:val="AA3A9C3C9B0348EC963B034AC0E9C17E"/>
  </w:style>
  <w:style w:type="paragraph" w:customStyle="1" w:styleId="4E58BC0D527B4AA1A451DFA997287040">
    <w:name w:val="4E58BC0D527B4AA1A451DFA997287040"/>
  </w:style>
  <w:style w:type="paragraph" w:customStyle="1" w:styleId="BE62D77F14594B7AA7C1D8959F3B5583">
    <w:name w:val="BE62D77F14594B7AA7C1D8959F3B5583"/>
  </w:style>
  <w:style w:type="paragraph" w:customStyle="1" w:styleId="750A8542347B43ADA5CBF39519C4F93F">
    <w:name w:val="750A8542347B43ADA5CBF39519C4F93F"/>
  </w:style>
  <w:style w:type="paragraph" w:customStyle="1" w:styleId="AB0307CF047D450284FB68FD2D0B8C4D">
    <w:name w:val="AB0307CF047D450284FB68FD2D0B8C4D"/>
  </w:style>
  <w:style w:type="paragraph" w:customStyle="1" w:styleId="4E9BDE262BAD469DBA4F76AE7DBD3757">
    <w:name w:val="4E9BDE262BAD469DBA4F76AE7DBD3757"/>
  </w:style>
  <w:style w:type="paragraph" w:customStyle="1" w:styleId="9BB00D688B6B4E359548CE6A226350CF">
    <w:name w:val="9BB00D688B6B4E359548CE6A226350CF"/>
  </w:style>
  <w:style w:type="paragraph" w:customStyle="1" w:styleId="D3A3A741B8A04387841D408BBF63D51C">
    <w:name w:val="D3A3A741B8A04387841D408BBF63D51C"/>
  </w:style>
  <w:style w:type="paragraph" w:customStyle="1" w:styleId="2B69237C50994A8F94B2FCD6EF9A70B7">
    <w:name w:val="2B69237C50994A8F94B2FCD6EF9A70B7"/>
  </w:style>
  <w:style w:type="paragraph" w:customStyle="1" w:styleId="845CB53022674FD28E32A9FEB6677378">
    <w:name w:val="845CB53022674FD28E32A9FEB6677378"/>
  </w:style>
  <w:style w:type="paragraph" w:customStyle="1" w:styleId="E5C91453D35B49A3BC38E83AF94B9251">
    <w:name w:val="E5C91453D35B49A3BC38E83AF94B9251"/>
  </w:style>
  <w:style w:type="paragraph" w:customStyle="1" w:styleId="C7B6A48A44F24DD9BB1406CBD2E158A9">
    <w:name w:val="C7B6A48A44F24DD9BB1406CBD2E158A9"/>
  </w:style>
  <w:style w:type="paragraph" w:customStyle="1" w:styleId="17C1251212234637AD28EFEA555EB29E">
    <w:name w:val="17C1251212234637AD28EFEA555EB29E"/>
  </w:style>
  <w:style w:type="paragraph" w:customStyle="1" w:styleId="54EF825B41B34E0484407A38199D0F58">
    <w:name w:val="54EF825B41B34E0484407A38199D0F58"/>
  </w:style>
  <w:style w:type="paragraph" w:customStyle="1" w:styleId="0FECBC4EDBBC4D6FA9BE8DD340C16F42">
    <w:name w:val="0FECBC4EDBBC4D6FA9BE8DD340C16F42"/>
  </w:style>
  <w:style w:type="paragraph" w:customStyle="1" w:styleId="575B6716F6B845B4B345F7C02EE60DCB">
    <w:name w:val="575B6716F6B845B4B345F7C02EE60DCB"/>
  </w:style>
  <w:style w:type="paragraph" w:customStyle="1" w:styleId="8079E2F1D517405697B114E87B364F35">
    <w:name w:val="8079E2F1D517405697B114E87B364F35"/>
  </w:style>
  <w:style w:type="paragraph" w:customStyle="1" w:styleId="FB4FF52F408043938410FFC922990547">
    <w:name w:val="FB4FF52F408043938410FFC922990547"/>
  </w:style>
  <w:style w:type="paragraph" w:customStyle="1" w:styleId="32D23A17812644259412DBC3B14FB4DF">
    <w:name w:val="32D23A17812644259412DBC3B14FB4DF"/>
  </w:style>
  <w:style w:type="paragraph" w:customStyle="1" w:styleId="5F5D67DF171A416185A8640773EC1CB4">
    <w:name w:val="5F5D67DF171A416185A8640773EC1CB4"/>
  </w:style>
  <w:style w:type="paragraph" w:customStyle="1" w:styleId="A921ABD7F8704A538A9DF8223F07038D">
    <w:name w:val="A921ABD7F8704A538A9DF8223F07038D"/>
  </w:style>
  <w:style w:type="paragraph" w:customStyle="1" w:styleId="BFEF80F0EBFA4F1FB438CE8929B65DC5">
    <w:name w:val="BFEF80F0EBFA4F1FB438CE8929B65DC5"/>
  </w:style>
  <w:style w:type="paragraph" w:customStyle="1" w:styleId="45B1D3E8F3C94A57A519FF863E3F8537">
    <w:name w:val="45B1D3E8F3C94A57A519FF863E3F8537"/>
  </w:style>
  <w:style w:type="paragraph" w:customStyle="1" w:styleId="6C20114B902742C8A85177A04BCE8071">
    <w:name w:val="6C20114B902742C8A85177A04BCE8071"/>
  </w:style>
  <w:style w:type="paragraph" w:customStyle="1" w:styleId="4FBACC992D0D4A9BB3994E7D39EA136F">
    <w:name w:val="4FBACC992D0D4A9BB3994E7D39EA136F"/>
  </w:style>
  <w:style w:type="paragraph" w:customStyle="1" w:styleId="B98E89B14E1D42DA9E47162BC4850CE3">
    <w:name w:val="B98E89B14E1D42DA9E47162BC4850CE3"/>
  </w:style>
  <w:style w:type="paragraph" w:customStyle="1" w:styleId="133D9276238A4AEABFE89F1AED6A7371">
    <w:name w:val="133D9276238A4AEABFE89F1AED6A7371"/>
  </w:style>
  <w:style w:type="paragraph" w:customStyle="1" w:styleId="FD9EDABB63B346579E5A1062A471CA11">
    <w:name w:val="FD9EDABB63B346579E5A1062A471CA11"/>
  </w:style>
  <w:style w:type="paragraph" w:customStyle="1" w:styleId="E689E4DD46D54208B4F044755888DD83">
    <w:name w:val="E689E4DD46D54208B4F044755888DD83"/>
  </w:style>
  <w:style w:type="paragraph" w:customStyle="1" w:styleId="E6E1A62BBEBF4A55AD960629DF5D4821">
    <w:name w:val="E6E1A62BBEBF4A55AD960629DF5D4821"/>
  </w:style>
  <w:style w:type="paragraph" w:customStyle="1" w:styleId="9A4A11ECB06C42FC983427288295B6BD">
    <w:name w:val="9A4A11ECB06C42FC983427288295B6BD"/>
  </w:style>
  <w:style w:type="paragraph" w:customStyle="1" w:styleId="4A8302369C1E4265BA355D3AC3FF098C">
    <w:name w:val="4A8302369C1E4265BA355D3AC3FF098C"/>
  </w:style>
  <w:style w:type="paragraph" w:customStyle="1" w:styleId="B5EE03F5C508452E9B88B1F4AD62470C">
    <w:name w:val="B5EE03F5C508452E9B88B1F4AD62470C"/>
  </w:style>
  <w:style w:type="paragraph" w:customStyle="1" w:styleId="B0C38CEB101743CD86324E4575B505AD">
    <w:name w:val="B0C38CEB101743CD86324E4575B505AD"/>
  </w:style>
  <w:style w:type="paragraph" w:customStyle="1" w:styleId="7BC1183C796340C7B9A0ACC6D1FCAB72">
    <w:name w:val="7BC1183C796340C7B9A0ACC6D1FCAB72"/>
  </w:style>
  <w:style w:type="paragraph" w:customStyle="1" w:styleId="B49D0411DA514D678C9AF3429C048DB6">
    <w:name w:val="B49D0411DA514D678C9AF3429C048DB6"/>
  </w:style>
  <w:style w:type="paragraph" w:customStyle="1" w:styleId="D3443E0AFE36412399EBC6C0BF9B6E54">
    <w:name w:val="D3443E0AFE36412399EBC6C0BF9B6E54"/>
  </w:style>
  <w:style w:type="paragraph" w:customStyle="1" w:styleId="E894B3DA214E42E2BEF172FAAF60673E">
    <w:name w:val="E894B3DA214E42E2BEF172FAAF60673E"/>
  </w:style>
  <w:style w:type="paragraph" w:customStyle="1" w:styleId="8469DED3B996497599E71635DB01E6AC">
    <w:name w:val="8469DED3B996497599E71635DB01E6AC"/>
  </w:style>
  <w:style w:type="paragraph" w:customStyle="1" w:styleId="241E7EDB924F4C86B6376199ECB1EAEC">
    <w:name w:val="241E7EDB924F4C86B6376199ECB1EAEC"/>
  </w:style>
  <w:style w:type="paragraph" w:customStyle="1" w:styleId="8B1BEFCCE7E94D70A8D33F85B35C93FB">
    <w:name w:val="8B1BEFCCE7E94D70A8D33F85B35C93FB"/>
  </w:style>
  <w:style w:type="paragraph" w:customStyle="1" w:styleId="E21B7F35DEF2444E958A72478D5C4EB0">
    <w:name w:val="E21B7F35DEF2444E958A72478D5C4EB0"/>
  </w:style>
  <w:style w:type="paragraph" w:customStyle="1" w:styleId="B855CB7590EF4B5EBC0575206154BCDE">
    <w:name w:val="B855CB7590EF4B5EBC0575206154BCDE"/>
  </w:style>
  <w:style w:type="paragraph" w:customStyle="1" w:styleId="F2DA23A16B3B4BCB8C766BB6449DBCFA">
    <w:name w:val="F2DA23A16B3B4BCB8C766BB6449DBCFA"/>
  </w:style>
  <w:style w:type="paragraph" w:customStyle="1" w:styleId="F09B9CFCE90F46C09270A5874F38DC4A">
    <w:name w:val="F09B9CFCE90F46C09270A5874F38DC4A"/>
  </w:style>
  <w:style w:type="paragraph" w:customStyle="1" w:styleId="78B5FED7C0564E49BDFEE0EFEEED7870">
    <w:name w:val="78B5FED7C0564E49BDFEE0EFEEED7870"/>
  </w:style>
  <w:style w:type="paragraph" w:customStyle="1" w:styleId="B3F9887FEE74459D99D02FFFCCD3C85F">
    <w:name w:val="B3F9887FEE74459D99D02FFFCCD3C85F"/>
  </w:style>
  <w:style w:type="paragraph" w:customStyle="1" w:styleId="9DE77720049F4DE8975C2F44B959435C">
    <w:name w:val="9DE77720049F4DE8975C2F44B959435C"/>
  </w:style>
  <w:style w:type="paragraph" w:customStyle="1" w:styleId="5EDCA0E150CA45C4BF489AA7943FDF23">
    <w:name w:val="5EDCA0E150CA45C4BF489AA7943FDF23"/>
  </w:style>
  <w:style w:type="paragraph" w:customStyle="1" w:styleId="970EFF98F7B24C08A46589DD4331D57C">
    <w:name w:val="970EFF98F7B24C08A46589DD4331D57C"/>
  </w:style>
  <w:style w:type="paragraph" w:customStyle="1" w:styleId="6DB366D196354232AE784E653D4FD614">
    <w:name w:val="6DB366D196354232AE784E653D4FD614"/>
  </w:style>
  <w:style w:type="paragraph" w:customStyle="1" w:styleId="F80C5A97D16D4120983582723226B87A">
    <w:name w:val="F80C5A97D16D4120983582723226B87A"/>
  </w:style>
  <w:style w:type="paragraph" w:customStyle="1" w:styleId="2D8E5843D15A417CB8E8B05A8A1B3CAD">
    <w:name w:val="2D8E5843D15A417CB8E8B05A8A1B3CAD"/>
  </w:style>
  <w:style w:type="paragraph" w:customStyle="1" w:styleId="C5CB29F63B914F748FE981444832834A">
    <w:name w:val="C5CB29F63B914F748FE981444832834A"/>
  </w:style>
  <w:style w:type="paragraph" w:customStyle="1" w:styleId="82B96FF8ABCE48659F22EC605F960BE7">
    <w:name w:val="82B96FF8ABCE48659F22EC605F960BE7"/>
  </w:style>
  <w:style w:type="paragraph" w:customStyle="1" w:styleId="802A4DF77EEC4CCB990658B012F023E0">
    <w:name w:val="802A4DF77EEC4CCB990658B012F023E0"/>
  </w:style>
  <w:style w:type="paragraph" w:customStyle="1" w:styleId="0FE92C3FE99C4CBDBF65156335BC2FC1">
    <w:name w:val="0FE92C3FE99C4CBDBF65156335BC2FC1"/>
  </w:style>
  <w:style w:type="paragraph" w:customStyle="1" w:styleId="520D4AFCDFED46AFA04225D1FF5108EF">
    <w:name w:val="520D4AFCDFED46AFA04225D1FF5108EF"/>
  </w:style>
  <w:style w:type="paragraph" w:customStyle="1" w:styleId="A417DBAA51F84BD092457B97C876CEBF">
    <w:name w:val="A417DBAA51F84BD092457B97C876CEBF"/>
  </w:style>
  <w:style w:type="paragraph" w:customStyle="1" w:styleId="A8D6DB83FB4E4621A85D0545AD555E2F">
    <w:name w:val="A8D6DB83FB4E4621A85D0545AD555E2F"/>
  </w:style>
  <w:style w:type="paragraph" w:customStyle="1" w:styleId="C5C09D5980DD4CDEBA4DC3DACE4A471A">
    <w:name w:val="C5C09D5980DD4CDEBA4DC3DACE4A471A"/>
  </w:style>
  <w:style w:type="paragraph" w:customStyle="1" w:styleId="9F42D14446AA43AA8DC4C8B550333C4F">
    <w:name w:val="9F42D14446AA43AA8DC4C8B550333C4F"/>
  </w:style>
  <w:style w:type="paragraph" w:customStyle="1" w:styleId="837BE455C7AF41F6BEC89067DF5813DC">
    <w:name w:val="837BE455C7AF41F6BEC89067DF5813DC"/>
  </w:style>
  <w:style w:type="paragraph" w:customStyle="1" w:styleId="52E76E590E0443A48E3F36B03097BE30">
    <w:name w:val="52E76E590E0443A48E3F36B03097BE30"/>
  </w:style>
  <w:style w:type="paragraph" w:customStyle="1" w:styleId="5310564C71C04755B42F87EEEDA353D9">
    <w:name w:val="5310564C71C04755B42F87EEEDA353D9"/>
  </w:style>
  <w:style w:type="paragraph" w:customStyle="1" w:styleId="6C4BFA145978401191DCBE10E2E7F942">
    <w:name w:val="6C4BFA145978401191DCBE10E2E7F942"/>
  </w:style>
  <w:style w:type="paragraph" w:customStyle="1" w:styleId="E3FEFCFFC8284BE2BED8C6DE2C8D6369">
    <w:name w:val="E3FEFCFFC8284BE2BED8C6DE2C8D6369"/>
  </w:style>
  <w:style w:type="paragraph" w:customStyle="1" w:styleId="48592E51E1E044DA91D80509B7940EFB">
    <w:name w:val="48592E51E1E044DA91D80509B7940EFB"/>
  </w:style>
  <w:style w:type="paragraph" w:customStyle="1" w:styleId="AC1A2AF9E9F4444D8BB73F691B6EDB64">
    <w:name w:val="AC1A2AF9E9F4444D8BB73F691B6EDB64"/>
  </w:style>
  <w:style w:type="paragraph" w:customStyle="1" w:styleId="C8ED7F71F46948D38F7680DBAF04610F">
    <w:name w:val="C8ED7F71F46948D38F7680DBAF04610F"/>
  </w:style>
  <w:style w:type="paragraph" w:customStyle="1" w:styleId="47C3F1EA458D450F898105DD2D8FBBF5">
    <w:name w:val="47C3F1EA458D450F898105DD2D8FBBF5"/>
  </w:style>
  <w:style w:type="paragraph" w:customStyle="1" w:styleId="F7DBB3C0C6C84025BB483699AF07A40F">
    <w:name w:val="F7DBB3C0C6C84025BB483699AF07A40F"/>
  </w:style>
  <w:style w:type="paragraph" w:customStyle="1" w:styleId="9DD90E83F11B4D63AFC3A097AAA1A36E">
    <w:name w:val="9DD90E83F11B4D63AFC3A097AAA1A36E"/>
  </w:style>
  <w:style w:type="paragraph" w:customStyle="1" w:styleId="0AB39623DCC04EDB8B7FE272D9DB5E34">
    <w:name w:val="0AB39623DCC04EDB8B7FE272D9DB5E34"/>
  </w:style>
  <w:style w:type="paragraph" w:customStyle="1" w:styleId="5473F341E58E4C00B7B9DCF9F1BCF9A5">
    <w:name w:val="5473F341E58E4C00B7B9DCF9F1BCF9A5"/>
  </w:style>
  <w:style w:type="paragraph" w:customStyle="1" w:styleId="5C8B2AC996464148BA3EAFC90DF18BBE">
    <w:name w:val="5C8B2AC996464148BA3EAFC90DF18BBE"/>
  </w:style>
  <w:style w:type="paragraph" w:customStyle="1" w:styleId="2B0BE07E53FE40DF83D385DFE64ECF8E">
    <w:name w:val="2B0BE07E53FE40DF83D385DFE64ECF8E"/>
  </w:style>
  <w:style w:type="paragraph" w:customStyle="1" w:styleId="27BFE23E5192409B857FB43F8739B9EA">
    <w:name w:val="27BFE23E5192409B857FB43F8739B9EA"/>
  </w:style>
  <w:style w:type="paragraph" w:customStyle="1" w:styleId="C37E1A3BD3D944238AF11D25287FBD5A">
    <w:name w:val="C37E1A3BD3D944238AF11D25287FBD5A"/>
  </w:style>
  <w:style w:type="paragraph" w:customStyle="1" w:styleId="FA2A40B82E494E899E11787BA881961A">
    <w:name w:val="FA2A40B82E494E899E11787BA881961A"/>
  </w:style>
  <w:style w:type="paragraph" w:customStyle="1" w:styleId="8A6761FD243749B6A61A51FA8FA3DCD4">
    <w:name w:val="8A6761FD243749B6A61A51FA8FA3DCD4"/>
  </w:style>
  <w:style w:type="paragraph" w:customStyle="1" w:styleId="A948021C303840F2A52753A220E57C5D">
    <w:name w:val="A948021C303840F2A52753A220E57C5D"/>
  </w:style>
  <w:style w:type="paragraph" w:customStyle="1" w:styleId="C8AA1B1BAEA6413CAE18BFD212164E14">
    <w:name w:val="C8AA1B1BAEA6413CAE18BFD212164E14"/>
  </w:style>
  <w:style w:type="paragraph" w:customStyle="1" w:styleId="EA5FC524A3C143AEA7358199C3E7CB87">
    <w:name w:val="EA5FC524A3C143AEA7358199C3E7CB87"/>
  </w:style>
  <w:style w:type="paragraph" w:customStyle="1" w:styleId="419C61C6D80843D299A5BBB5FB4AC52B">
    <w:name w:val="419C61C6D80843D299A5BBB5FB4AC52B"/>
  </w:style>
  <w:style w:type="paragraph" w:customStyle="1" w:styleId="DDEAAF851F8E4CC1BED50FD99936ACC6">
    <w:name w:val="DDEAAF851F8E4CC1BED50FD99936ACC6"/>
  </w:style>
  <w:style w:type="paragraph" w:customStyle="1" w:styleId="38885355CA034798A8C0094ECC20023C">
    <w:name w:val="38885355CA034798A8C0094ECC20023C"/>
  </w:style>
  <w:style w:type="paragraph" w:customStyle="1" w:styleId="471A39BCC45442B4AB8089BE06CF18C5">
    <w:name w:val="471A39BCC45442B4AB8089BE06CF18C5"/>
  </w:style>
  <w:style w:type="paragraph" w:customStyle="1" w:styleId="AAB2BB8097764A9491E51E66F3D4ED66">
    <w:name w:val="AAB2BB8097764A9491E51E66F3D4ED66"/>
  </w:style>
  <w:style w:type="paragraph" w:customStyle="1" w:styleId="E711FE1643E54858B317D444E583D61D">
    <w:name w:val="E711FE1643E54858B317D444E583D61D"/>
  </w:style>
  <w:style w:type="paragraph" w:customStyle="1" w:styleId="CEEB4B8DAD7F49C5BBE04B6F17FF8901">
    <w:name w:val="CEEB4B8DAD7F49C5BBE04B6F17FF8901"/>
  </w:style>
  <w:style w:type="paragraph" w:customStyle="1" w:styleId="9EE8A9A432BA484981FE1DBC02330150">
    <w:name w:val="9EE8A9A432BA484981FE1DBC02330150"/>
  </w:style>
  <w:style w:type="paragraph" w:customStyle="1" w:styleId="D48B105EFA544539B8BE6676D1212DBA">
    <w:name w:val="D48B105EFA544539B8BE6676D1212DBA"/>
  </w:style>
  <w:style w:type="paragraph" w:customStyle="1" w:styleId="230D503A8EA84A30BD216C4C1654A4CF">
    <w:name w:val="230D503A8EA84A30BD216C4C1654A4CF"/>
  </w:style>
  <w:style w:type="paragraph" w:customStyle="1" w:styleId="2128465461824DE88A954F0798EED314">
    <w:name w:val="2128465461824DE88A954F0798EED314"/>
  </w:style>
  <w:style w:type="paragraph" w:customStyle="1" w:styleId="AE9FCF6DB14B416ABC2200E4B7706517">
    <w:name w:val="AE9FCF6DB14B416ABC2200E4B7706517"/>
  </w:style>
  <w:style w:type="paragraph" w:customStyle="1" w:styleId="DC5318B48EE54D57844FD8E77DBEC468">
    <w:name w:val="DC5318B48EE54D57844FD8E77DBEC468"/>
  </w:style>
  <w:style w:type="paragraph" w:customStyle="1" w:styleId="013F7B94ABBD4DFAB45714C00D80DAA6">
    <w:name w:val="013F7B94ABBD4DFAB45714C00D80DAA6"/>
  </w:style>
  <w:style w:type="paragraph" w:customStyle="1" w:styleId="404B2986BF924B66958C2A60319C185E">
    <w:name w:val="404B2986BF924B66958C2A60319C185E"/>
  </w:style>
  <w:style w:type="paragraph" w:customStyle="1" w:styleId="6DF5E77BF422416CA79BC1E28599E57B">
    <w:name w:val="6DF5E77BF422416CA79BC1E28599E57B"/>
  </w:style>
  <w:style w:type="paragraph" w:customStyle="1" w:styleId="BF12100DC26E4570859F07B3C1B5AA80">
    <w:name w:val="BF12100DC26E4570859F07B3C1B5AA80"/>
  </w:style>
  <w:style w:type="paragraph" w:customStyle="1" w:styleId="A6983C3AA5E84D9DB3F8E0608B6421E3">
    <w:name w:val="A6983C3AA5E84D9DB3F8E0608B6421E3"/>
  </w:style>
  <w:style w:type="paragraph" w:customStyle="1" w:styleId="6DA98488F3644BEA90102462AD58AB5C">
    <w:name w:val="6DA98488F3644BEA90102462AD58AB5C"/>
  </w:style>
  <w:style w:type="paragraph" w:customStyle="1" w:styleId="D00ADFB720AF4E30BB311C38609A4B36">
    <w:name w:val="D00ADFB720AF4E30BB311C38609A4B36"/>
  </w:style>
  <w:style w:type="paragraph" w:customStyle="1" w:styleId="05442CD15D0B4D058D37C36DD20B65F1">
    <w:name w:val="05442CD15D0B4D058D37C36DD20B65F1"/>
  </w:style>
  <w:style w:type="paragraph" w:customStyle="1" w:styleId="31EF7A618F274AC1841CEABC9C78C972">
    <w:name w:val="31EF7A618F274AC1841CEABC9C78C972"/>
  </w:style>
  <w:style w:type="paragraph" w:customStyle="1" w:styleId="D7827A0D0C064D1C855D4E571CAB04D4">
    <w:name w:val="D7827A0D0C064D1C855D4E571CAB04D4"/>
  </w:style>
  <w:style w:type="paragraph" w:customStyle="1" w:styleId="F76E0314C24247CE95165C37088AFC2B">
    <w:name w:val="F76E0314C24247CE95165C37088AFC2B"/>
  </w:style>
  <w:style w:type="paragraph" w:customStyle="1" w:styleId="AFEDCF9D4BE142BD9756C6FEF9B73D5B">
    <w:name w:val="AFEDCF9D4BE142BD9756C6FEF9B73D5B"/>
  </w:style>
  <w:style w:type="paragraph" w:customStyle="1" w:styleId="3CB4683F44C1402FB95989F5F414A607">
    <w:name w:val="3CB4683F44C1402FB95989F5F414A607"/>
  </w:style>
  <w:style w:type="paragraph" w:customStyle="1" w:styleId="4FCDEA64DF484F169F6CACCEFF24461C">
    <w:name w:val="4FCDEA64DF484F169F6CACCEFF24461C"/>
  </w:style>
  <w:style w:type="paragraph" w:customStyle="1" w:styleId="1C43D56654484DB6B7BF5098E41D7D6A">
    <w:name w:val="1C43D56654484DB6B7BF5098E41D7D6A"/>
  </w:style>
  <w:style w:type="paragraph" w:customStyle="1" w:styleId="6775EAA581874B7E8354B7E6226CF35A">
    <w:name w:val="6775EAA581874B7E8354B7E6226CF35A"/>
  </w:style>
  <w:style w:type="paragraph" w:customStyle="1" w:styleId="72327D6B62BA4B1E918DF6196AB26602">
    <w:name w:val="72327D6B62BA4B1E918DF6196AB26602"/>
  </w:style>
  <w:style w:type="paragraph" w:customStyle="1" w:styleId="3E4A93306C75414EAE68CD5D67A79E92">
    <w:name w:val="3E4A93306C75414EAE68CD5D67A79E92"/>
  </w:style>
  <w:style w:type="paragraph" w:customStyle="1" w:styleId="41E57A62457147FCB92B08D38A26970D">
    <w:name w:val="41E57A62457147FCB92B08D38A26970D"/>
  </w:style>
  <w:style w:type="paragraph" w:customStyle="1" w:styleId="B474EBA16235415A9712504454F1563F">
    <w:name w:val="B474EBA16235415A9712504454F1563F"/>
  </w:style>
  <w:style w:type="paragraph" w:customStyle="1" w:styleId="7DEAE9C4F51D40D5B215E20D924B8F42">
    <w:name w:val="7DEAE9C4F51D40D5B215E20D924B8F42"/>
  </w:style>
  <w:style w:type="paragraph" w:customStyle="1" w:styleId="45DB5285BB3A484892ED92E81D3EDBC0">
    <w:name w:val="45DB5285BB3A484892ED92E81D3EDBC0"/>
  </w:style>
  <w:style w:type="paragraph" w:customStyle="1" w:styleId="BE4C7668928A475C8A0D8F9C120BFD21">
    <w:name w:val="BE4C7668928A475C8A0D8F9C120BFD21"/>
  </w:style>
  <w:style w:type="paragraph" w:customStyle="1" w:styleId="EA21BFEDDA24484CA8654301B851FBD4">
    <w:name w:val="EA21BFEDDA24484CA8654301B851FBD4"/>
  </w:style>
  <w:style w:type="paragraph" w:customStyle="1" w:styleId="31B2B42BC5DB4A64A6F17D373767E05A">
    <w:name w:val="31B2B42BC5DB4A64A6F17D373767E05A"/>
  </w:style>
  <w:style w:type="paragraph" w:customStyle="1" w:styleId="A6A99D687D6F46058221862C6F46070E">
    <w:name w:val="A6A99D687D6F46058221862C6F46070E"/>
  </w:style>
  <w:style w:type="paragraph" w:customStyle="1" w:styleId="1BA15798AA4D47B69E12306A2F91D54A">
    <w:name w:val="1BA15798AA4D47B69E12306A2F91D54A"/>
  </w:style>
  <w:style w:type="paragraph" w:customStyle="1" w:styleId="E8E18782BCFC477B9A89871E890BC096">
    <w:name w:val="E8E18782BCFC477B9A89871E890BC096"/>
  </w:style>
  <w:style w:type="paragraph" w:customStyle="1" w:styleId="839688BB4B84465390C8338FE23274E3">
    <w:name w:val="839688BB4B84465390C8338FE23274E3"/>
  </w:style>
  <w:style w:type="paragraph" w:customStyle="1" w:styleId="2D0CA1469B754A719BC538E307D5C620">
    <w:name w:val="2D0CA1469B754A719BC538E307D5C620"/>
  </w:style>
  <w:style w:type="paragraph" w:customStyle="1" w:styleId="656D13B8CBFE4FDBB75C247CD7FF3A9B">
    <w:name w:val="656D13B8CBFE4FDBB75C247CD7FF3A9B"/>
  </w:style>
  <w:style w:type="paragraph" w:customStyle="1" w:styleId="E23ED93416D7421B84E5356146E826A1">
    <w:name w:val="E23ED93416D7421B84E5356146E826A1"/>
  </w:style>
  <w:style w:type="paragraph" w:customStyle="1" w:styleId="04F3087A517147CDA04DD88D69AD3152">
    <w:name w:val="04F3087A517147CDA04DD88D69AD3152"/>
  </w:style>
  <w:style w:type="paragraph" w:customStyle="1" w:styleId="32371156AFF04931BE04164C607B8AFD">
    <w:name w:val="32371156AFF04931BE04164C607B8AFD"/>
  </w:style>
  <w:style w:type="paragraph" w:customStyle="1" w:styleId="0E157B2A172A4DD8B0B8D19A3C7D34DC">
    <w:name w:val="0E157B2A172A4DD8B0B8D19A3C7D34DC"/>
  </w:style>
  <w:style w:type="paragraph" w:customStyle="1" w:styleId="CACC3602F1434043B8D2A666BE9D34B3">
    <w:name w:val="CACC3602F1434043B8D2A666BE9D34B3"/>
  </w:style>
  <w:style w:type="paragraph" w:customStyle="1" w:styleId="7A32871AC99748FFB682D92687771737">
    <w:name w:val="7A32871AC99748FFB682D92687771737"/>
  </w:style>
  <w:style w:type="paragraph" w:customStyle="1" w:styleId="F2E7711FF9A641A3B9BEBEB6F4D58A63">
    <w:name w:val="F2E7711FF9A641A3B9BEBEB6F4D58A63"/>
  </w:style>
  <w:style w:type="paragraph" w:customStyle="1" w:styleId="E9CCAF96BA8146B5AE2C61CABB893AF1">
    <w:name w:val="E9CCAF96BA8146B5AE2C61CABB893AF1"/>
  </w:style>
  <w:style w:type="paragraph" w:customStyle="1" w:styleId="64E6CAAFCB544905AF99BAC073D9B521">
    <w:name w:val="64E6CAAFCB544905AF99BAC073D9B521"/>
  </w:style>
  <w:style w:type="paragraph" w:customStyle="1" w:styleId="51968D20DC34409C8D809022AE08B639">
    <w:name w:val="51968D20DC34409C8D809022AE08B639"/>
  </w:style>
  <w:style w:type="paragraph" w:customStyle="1" w:styleId="E0B3F55496CC4F7FADC86C821835F7D3">
    <w:name w:val="E0B3F55496CC4F7FADC86C821835F7D3"/>
  </w:style>
  <w:style w:type="paragraph" w:customStyle="1" w:styleId="C0E2778AF7D842BEAA5B39395849DF48">
    <w:name w:val="C0E2778AF7D842BEAA5B39395849DF48"/>
  </w:style>
  <w:style w:type="paragraph" w:customStyle="1" w:styleId="47FB71F7237C451C85ACA2CB9EE27B97">
    <w:name w:val="47FB71F7237C451C85ACA2CB9EE27B97"/>
  </w:style>
  <w:style w:type="paragraph" w:customStyle="1" w:styleId="CA294AFEA64B47F9AF7D35143E389D8E">
    <w:name w:val="CA294AFEA64B47F9AF7D35143E389D8E"/>
  </w:style>
  <w:style w:type="paragraph" w:customStyle="1" w:styleId="4AC832A663104792A2E29530B62F9283">
    <w:name w:val="4AC832A663104792A2E29530B62F9283"/>
  </w:style>
  <w:style w:type="paragraph" w:customStyle="1" w:styleId="DF1159D7E10B4512AA8BE285F123BB28">
    <w:name w:val="DF1159D7E10B4512AA8BE285F123BB28"/>
  </w:style>
  <w:style w:type="paragraph" w:customStyle="1" w:styleId="779F1D09EBE2479CAAA920A098593CBD">
    <w:name w:val="779F1D09EBE2479CAAA920A098593CBD"/>
  </w:style>
  <w:style w:type="paragraph" w:customStyle="1" w:styleId="B7EC7838FC054EAD95112353ADC74FB5">
    <w:name w:val="B7EC7838FC054EAD95112353ADC74FB5"/>
  </w:style>
  <w:style w:type="paragraph" w:customStyle="1" w:styleId="27E9A7794F6245C79A7758FB85F55D1E">
    <w:name w:val="27E9A7794F6245C79A7758FB85F55D1E"/>
  </w:style>
  <w:style w:type="paragraph" w:customStyle="1" w:styleId="5219A697EC014D2BA58BA7F1AA9D4A47">
    <w:name w:val="5219A697EC014D2BA58BA7F1AA9D4A47"/>
  </w:style>
  <w:style w:type="paragraph" w:customStyle="1" w:styleId="260468440EC444BF823240EC3A199866">
    <w:name w:val="260468440EC444BF823240EC3A199866"/>
  </w:style>
  <w:style w:type="paragraph" w:customStyle="1" w:styleId="DF611ACACF784B5A84AB23F56BC6CB83">
    <w:name w:val="DF611ACACF784B5A84AB23F56BC6CB83"/>
  </w:style>
  <w:style w:type="paragraph" w:customStyle="1" w:styleId="320F239EA5DE4715AB12E4BA95B7C9F6">
    <w:name w:val="320F239EA5DE4715AB12E4BA95B7C9F6"/>
  </w:style>
  <w:style w:type="paragraph" w:customStyle="1" w:styleId="612150F2934A4972B97D71394BF672E1">
    <w:name w:val="612150F2934A4972B97D71394BF672E1"/>
  </w:style>
  <w:style w:type="paragraph" w:customStyle="1" w:styleId="07D474EB5465434099CF88ECE2284191">
    <w:name w:val="07D474EB5465434099CF88ECE2284191"/>
  </w:style>
  <w:style w:type="paragraph" w:customStyle="1" w:styleId="CCAB941A8AC44A33B8B449B2AFE0197B">
    <w:name w:val="CCAB941A8AC44A33B8B449B2AFE0197B"/>
  </w:style>
  <w:style w:type="paragraph" w:customStyle="1" w:styleId="CAB8EDF0237D4248B2FCBEF35D08FFFF">
    <w:name w:val="CAB8EDF0237D4248B2FCBEF35D08FFFF"/>
  </w:style>
  <w:style w:type="paragraph" w:customStyle="1" w:styleId="77CC61AA165B4BA09124FEDEE7EEDFF0">
    <w:name w:val="77CC61AA165B4BA09124FEDEE7EEDFF0"/>
  </w:style>
  <w:style w:type="paragraph" w:customStyle="1" w:styleId="82E89B1E228745FCBAF22E3F54D062F2">
    <w:name w:val="82E89B1E228745FCBAF22E3F54D062F2"/>
  </w:style>
  <w:style w:type="paragraph" w:customStyle="1" w:styleId="16F198BDD5084575BD9582E112ADA9B0">
    <w:name w:val="16F198BDD5084575BD9582E112ADA9B0"/>
  </w:style>
  <w:style w:type="paragraph" w:customStyle="1" w:styleId="E8E52EE8D8294330A90F43A4A5DC869A">
    <w:name w:val="E8E52EE8D8294330A90F43A4A5DC869A"/>
  </w:style>
  <w:style w:type="paragraph" w:customStyle="1" w:styleId="ABF384449F03425195058774C63888FD">
    <w:name w:val="ABF384449F03425195058774C63888FD"/>
  </w:style>
  <w:style w:type="paragraph" w:customStyle="1" w:styleId="635AF4568BA34B6194DF9CD5FEC82A28">
    <w:name w:val="635AF4568BA34B6194DF9CD5FEC82A28"/>
  </w:style>
  <w:style w:type="paragraph" w:customStyle="1" w:styleId="E40EDEA99ECE4DF5B13B066C591A3CEE">
    <w:name w:val="E40EDEA99ECE4DF5B13B066C591A3CEE"/>
  </w:style>
  <w:style w:type="paragraph" w:customStyle="1" w:styleId="F7E7707857AA41EF8C4CB0D1F60E6F0C">
    <w:name w:val="F7E7707857AA41EF8C4CB0D1F60E6F0C"/>
  </w:style>
  <w:style w:type="paragraph" w:customStyle="1" w:styleId="2ADE7F42681E4C7CAE304D313762F23A">
    <w:name w:val="2ADE7F42681E4C7CAE304D313762F23A"/>
  </w:style>
  <w:style w:type="paragraph" w:customStyle="1" w:styleId="E8C613E3D9BB4C718F8D36CF9A32AFFA">
    <w:name w:val="E8C613E3D9BB4C718F8D36CF9A32AFFA"/>
  </w:style>
  <w:style w:type="paragraph" w:customStyle="1" w:styleId="50FA6C8286F34287A0BB554CB5264556">
    <w:name w:val="50FA6C8286F34287A0BB554CB5264556"/>
  </w:style>
  <w:style w:type="paragraph" w:customStyle="1" w:styleId="95576135CBDA479BB5BE1426CD86BA14">
    <w:name w:val="95576135CBDA479BB5BE1426CD86BA14"/>
  </w:style>
  <w:style w:type="paragraph" w:customStyle="1" w:styleId="448AF3556CFC4023974FEFBBA3BEFA8A">
    <w:name w:val="448AF3556CFC4023974FEFBBA3BEFA8A"/>
  </w:style>
  <w:style w:type="paragraph" w:customStyle="1" w:styleId="5B507BFDA46841AB8CB9EC61774C0F36">
    <w:name w:val="5B507BFDA46841AB8CB9EC61774C0F36"/>
  </w:style>
  <w:style w:type="paragraph" w:customStyle="1" w:styleId="CC3C8074ACF2490AA695EED1E2C3EE3F">
    <w:name w:val="CC3C8074ACF2490AA695EED1E2C3EE3F"/>
  </w:style>
  <w:style w:type="paragraph" w:customStyle="1" w:styleId="079A481EE9FC48B8B02B61EECA4BA6E4">
    <w:name w:val="079A481EE9FC48B8B02B61EECA4BA6E4"/>
  </w:style>
  <w:style w:type="paragraph" w:customStyle="1" w:styleId="68E57B0073BA4DE39ED036D0733EDA2C">
    <w:name w:val="68E57B0073BA4DE39ED036D0733EDA2C"/>
  </w:style>
  <w:style w:type="paragraph" w:customStyle="1" w:styleId="7D38D5CB586640FAA650B0C6C328779B">
    <w:name w:val="7D38D5CB586640FAA650B0C6C328779B"/>
  </w:style>
  <w:style w:type="paragraph" w:customStyle="1" w:styleId="5CDF6D2C69AD498E89E8619C7D63B73A">
    <w:name w:val="5CDF6D2C69AD498E89E8619C7D63B73A"/>
  </w:style>
  <w:style w:type="paragraph" w:customStyle="1" w:styleId="3B2644F57ACF4400873D3F2D8CF9AEBB">
    <w:name w:val="3B2644F57ACF4400873D3F2D8CF9AEBB"/>
  </w:style>
  <w:style w:type="paragraph" w:customStyle="1" w:styleId="AD8489F3C1974F2F843C47460239FA07">
    <w:name w:val="AD8489F3C1974F2F843C47460239FA07"/>
  </w:style>
  <w:style w:type="paragraph" w:customStyle="1" w:styleId="15A5D6EFDF534E0BAABD290F00D10692">
    <w:name w:val="15A5D6EFDF534E0BAABD290F00D10692"/>
  </w:style>
  <w:style w:type="paragraph" w:customStyle="1" w:styleId="608E7DBB399642D79CE63582E88ED00F">
    <w:name w:val="608E7DBB399642D79CE63582E88ED00F"/>
  </w:style>
  <w:style w:type="paragraph" w:customStyle="1" w:styleId="4A9A7CAE72EA4C688DC397EBF241D815">
    <w:name w:val="4A9A7CAE72EA4C688DC397EBF241D815"/>
  </w:style>
  <w:style w:type="paragraph" w:customStyle="1" w:styleId="4E0F2895CED14B948990D0C129E5AA01">
    <w:name w:val="4E0F2895CED14B948990D0C129E5AA01"/>
  </w:style>
  <w:style w:type="paragraph" w:customStyle="1" w:styleId="E235D2E05C0B45048798729FFAC13CE8">
    <w:name w:val="E235D2E05C0B45048798729FFAC13CE8"/>
  </w:style>
  <w:style w:type="paragraph" w:customStyle="1" w:styleId="47BDAA03568C42F7A144CE7C2EB672A5">
    <w:name w:val="47BDAA03568C42F7A144CE7C2EB672A5"/>
  </w:style>
  <w:style w:type="paragraph" w:customStyle="1" w:styleId="F515F41F30914150A9F47DF8CE7A8728">
    <w:name w:val="F515F41F30914150A9F47DF8CE7A8728"/>
  </w:style>
  <w:style w:type="paragraph" w:customStyle="1" w:styleId="407AB3CE12224EBF9DA993D8C92D844F">
    <w:name w:val="407AB3CE12224EBF9DA993D8C92D844F"/>
  </w:style>
  <w:style w:type="paragraph" w:customStyle="1" w:styleId="52C185318EF8453297905874C24003E5">
    <w:name w:val="52C185318EF8453297905874C24003E5"/>
  </w:style>
  <w:style w:type="paragraph" w:customStyle="1" w:styleId="5715EDA8CBF44121B36636B5B67C51EE">
    <w:name w:val="5715EDA8CBF44121B36636B5B67C51EE"/>
  </w:style>
  <w:style w:type="paragraph" w:customStyle="1" w:styleId="D135E3FCBD614023BA05D8BC0651DBC5">
    <w:name w:val="D135E3FCBD614023BA05D8BC0651DBC5"/>
  </w:style>
  <w:style w:type="paragraph" w:customStyle="1" w:styleId="F11BE8CE24D741378A9A518839ADB387">
    <w:name w:val="F11BE8CE24D741378A9A518839ADB387"/>
  </w:style>
  <w:style w:type="paragraph" w:customStyle="1" w:styleId="0F64AD7202F14DDBB5FEF3BC008F471E">
    <w:name w:val="0F64AD7202F14DDBB5FEF3BC008F471E"/>
  </w:style>
  <w:style w:type="paragraph" w:customStyle="1" w:styleId="4EF833B86D8A41AA94171BB5E4276E41">
    <w:name w:val="4EF833B86D8A41AA94171BB5E4276E41"/>
  </w:style>
  <w:style w:type="paragraph" w:customStyle="1" w:styleId="64C8BD5F593C4EA59A4174DB8A5AD780">
    <w:name w:val="64C8BD5F593C4EA59A4174DB8A5AD780"/>
  </w:style>
  <w:style w:type="paragraph" w:customStyle="1" w:styleId="CEFFD32BA75B481F883534F64C760598">
    <w:name w:val="CEFFD32BA75B481F883534F64C760598"/>
  </w:style>
  <w:style w:type="paragraph" w:customStyle="1" w:styleId="B28DE91775AF4C66A3810C759548DA94">
    <w:name w:val="B28DE91775AF4C66A3810C759548DA94"/>
  </w:style>
  <w:style w:type="paragraph" w:customStyle="1" w:styleId="5AAEEE776A1B4D51ABB652C60B9ABA15">
    <w:name w:val="5AAEEE776A1B4D51ABB652C60B9ABA15"/>
  </w:style>
  <w:style w:type="paragraph" w:customStyle="1" w:styleId="338898BB1DA64861BFDA64EDB6199614">
    <w:name w:val="338898BB1DA64861BFDA64EDB6199614"/>
  </w:style>
  <w:style w:type="paragraph" w:customStyle="1" w:styleId="6C6CF2E014A747DFBBB6E5CEFBB9D1C2">
    <w:name w:val="6C6CF2E014A747DFBBB6E5CEFBB9D1C2"/>
  </w:style>
  <w:style w:type="paragraph" w:customStyle="1" w:styleId="7B4668B888CC4CFC9618E5D64814B4CB">
    <w:name w:val="7B4668B888CC4CFC9618E5D64814B4CB"/>
  </w:style>
  <w:style w:type="paragraph" w:customStyle="1" w:styleId="17348006F569430D885FEE539ED0F88B">
    <w:name w:val="17348006F569430D885FEE539ED0F88B"/>
  </w:style>
  <w:style w:type="paragraph" w:customStyle="1" w:styleId="8132036FAD6045F5B4D0960F238C55C9">
    <w:name w:val="8132036FAD6045F5B4D0960F238C55C9"/>
  </w:style>
  <w:style w:type="paragraph" w:customStyle="1" w:styleId="716A661BE93B4B038FE47544042C59D1">
    <w:name w:val="716A661BE93B4B038FE47544042C59D1"/>
  </w:style>
  <w:style w:type="paragraph" w:customStyle="1" w:styleId="C183D71A9CD94BD198FFD2F2D80BE5EE">
    <w:name w:val="C183D71A9CD94BD198FFD2F2D80BE5EE"/>
  </w:style>
  <w:style w:type="paragraph" w:customStyle="1" w:styleId="DCF7EC1BDB6543AC8EAF5D6D906D49E4">
    <w:name w:val="DCF7EC1BDB6543AC8EAF5D6D906D49E4"/>
  </w:style>
  <w:style w:type="paragraph" w:customStyle="1" w:styleId="6CCE304959464D7D98915BF572558D5E">
    <w:name w:val="6CCE304959464D7D98915BF572558D5E"/>
  </w:style>
  <w:style w:type="paragraph" w:customStyle="1" w:styleId="2B78660E3985486794E7FA618D960E13">
    <w:name w:val="2B78660E3985486794E7FA618D960E13"/>
  </w:style>
  <w:style w:type="paragraph" w:customStyle="1" w:styleId="0FC5286C06A6470BAEBE3AFF500A6B94">
    <w:name w:val="0FC5286C06A6470BAEBE3AFF500A6B94"/>
  </w:style>
  <w:style w:type="paragraph" w:customStyle="1" w:styleId="4B7FE931B6744FFA8AAD1247ABBE5FEB">
    <w:name w:val="4B7FE931B6744FFA8AAD1247ABBE5FEB"/>
  </w:style>
  <w:style w:type="paragraph" w:customStyle="1" w:styleId="A0369B09F4D941749A9F2CC616B72583">
    <w:name w:val="A0369B09F4D941749A9F2CC616B72583"/>
  </w:style>
  <w:style w:type="paragraph" w:customStyle="1" w:styleId="E44C69C2D2A64F58ADDE17D13FE7FD06">
    <w:name w:val="E44C69C2D2A64F58ADDE17D13FE7FD06"/>
  </w:style>
  <w:style w:type="paragraph" w:customStyle="1" w:styleId="DE66B9DD66994F2A956AC9DBCCC79F6B">
    <w:name w:val="DE66B9DD66994F2A956AC9DBCCC79F6B"/>
  </w:style>
  <w:style w:type="paragraph" w:customStyle="1" w:styleId="6FC4B75D1D764945ACBEB84B2E6ECA71">
    <w:name w:val="6FC4B75D1D764945ACBEB84B2E6ECA71"/>
  </w:style>
  <w:style w:type="paragraph" w:customStyle="1" w:styleId="CD028D93CD5C43DA81588569FBD7EBF8">
    <w:name w:val="CD028D93CD5C43DA81588569FBD7EBF8"/>
  </w:style>
  <w:style w:type="paragraph" w:customStyle="1" w:styleId="4B357DFB8BEC4D49A974214CA865E8B2">
    <w:name w:val="4B357DFB8BEC4D49A974214CA865E8B2"/>
  </w:style>
  <w:style w:type="paragraph" w:customStyle="1" w:styleId="92755DAE1E8F46B8B18906036307BC38">
    <w:name w:val="92755DAE1E8F46B8B18906036307BC38"/>
  </w:style>
  <w:style w:type="paragraph" w:customStyle="1" w:styleId="F4902FD278F943D0BBCAD8A7C02EE4C9">
    <w:name w:val="F4902FD278F943D0BBCAD8A7C02EE4C9"/>
  </w:style>
  <w:style w:type="paragraph" w:customStyle="1" w:styleId="61EF6B1A0F814187935FBB867182CCB7">
    <w:name w:val="61EF6B1A0F814187935FBB867182CCB7"/>
  </w:style>
  <w:style w:type="paragraph" w:customStyle="1" w:styleId="8F5CC0A3358C47FCBC18D8BBE5DDB2FF">
    <w:name w:val="8F5CC0A3358C47FCBC18D8BBE5DDB2FF"/>
  </w:style>
  <w:style w:type="paragraph" w:customStyle="1" w:styleId="0BC3656CE98F426D9C698D12991ED464">
    <w:name w:val="0BC3656CE98F426D9C698D12991ED464"/>
  </w:style>
  <w:style w:type="paragraph" w:customStyle="1" w:styleId="6F08381038E44C709D958902DA8827FE">
    <w:name w:val="6F08381038E44C709D958902DA8827FE"/>
  </w:style>
  <w:style w:type="paragraph" w:customStyle="1" w:styleId="9E466F6D7E844610BF9A6E0033C5ADB1">
    <w:name w:val="9E466F6D7E844610BF9A6E0033C5ADB1"/>
  </w:style>
  <w:style w:type="paragraph" w:customStyle="1" w:styleId="6B0283A199EF43D285EFD7A695AFD43A">
    <w:name w:val="6B0283A199EF43D285EFD7A695AFD43A"/>
  </w:style>
  <w:style w:type="paragraph" w:customStyle="1" w:styleId="BCB869BF750944CF9CE2EADA95575039">
    <w:name w:val="BCB869BF750944CF9CE2EADA95575039"/>
  </w:style>
  <w:style w:type="paragraph" w:customStyle="1" w:styleId="9EC8AD628D6B4E53987DB32CB14B3B9D">
    <w:name w:val="9EC8AD628D6B4E53987DB32CB14B3B9D"/>
  </w:style>
  <w:style w:type="paragraph" w:customStyle="1" w:styleId="B0374A676A544E0DBA709889F7AA43A5">
    <w:name w:val="B0374A676A544E0DBA709889F7AA43A5"/>
  </w:style>
  <w:style w:type="paragraph" w:customStyle="1" w:styleId="07568F2A3B19475E995635137640CD98">
    <w:name w:val="07568F2A3B19475E995635137640CD98"/>
  </w:style>
  <w:style w:type="paragraph" w:customStyle="1" w:styleId="69831A4EBAB648A498C1C8B23B9B02DC">
    <w:name w:val="69831A4EBAB648A498C1C8B23B9B02DC"/>
  </w:style>
  <w:style w:type="paragraph" w:customStyle="1" w:styleId="8E14A05019D94497B8B4A16C8CC9E34C">
    <w:name w:val="8E14A05019D94497B8B4A16C8CC9E34C"/>
  </w:style>
  <w:style w:type="paragraph" w:customStyle="1" w:styleId="0756E8E0814844E4AF885D2F748D2AA8">
    <w:name w:val="0756E8E0814844E4AF885D2F748D2AA8"/>
  </w:style>
  <w:style w:type="paragraph" w:customStyle="1" w:styleId="16DBE40CCFD247ED98F9F2DFD31FC2C8">
    <w:name w:val="16DBE40CCFD247ED98F9F2DFD31FC2C8"/>
  </w:style>
  <w:style w:type="paragraph" w:customStyle="1" w:styleId="E925F1676A3F45F5AF5B9D693D3FF508">
    <w:name w:val="E925F1676A3F45F5AF5B9D693D3FF508"/>
  </w:style>
  <w:style w:type="paragraph" w:customStyle="1" w:styleId="BC70B6185BE647378F48BA54AD98C61F">
    <w:name w:val="BC70B6185BE647378F48BA54AD98C61F"/>
  </w:style>
  <w:style w:type="paragraph" w:customStyle="1" w:styleId="A82B2F05786E4B85BCE2DB29C130E1C0">
    <w:name w:val="A82B2F05786E4B85BCE2DB29C130E1C0"/>
  </w:style>
  <w:style w:type="paragraph" w:customStyle="1" w:styleId="D0D0B0D91A3C451C966D310E5AACEF1D">
    <w:name w:val="D0D0B0D91A3C451C966D310E5AACEF1D"/>
  </w:style>
  <w:style w:type="paragraph" w:customStyle="1" w:styleId="1984EAE550C5460A933BB0545B05875B">
    <w:name w:val="1984EAE550C5460A933BB0545B05875B"/>
  </w:style>
  <w:style w:type="paragraph" w:customStyle="1" w:styleId="67499B5DCE95468CA0BF2C68B656BDC7">
    <w:name w:val="67499B5DCE95468CA0BF2C68B656BDC7"/>
  </w:style>
  <w:style w:type="paragraph" w:customStyle="1" w:styleId="9F6010C1BB2C4AB6A08D383F4CB21AA6">
    <w:name w:val="9F6010C1BB2C4AB6A08D383F4CB21AA6"/>
  </w:style>
  <w:style w:type="paragraph" w:customStyle="1" w:styleId="056C6D961C4C46609C551FFE7B4509A7">
    <w:name w:val="056C6D961C4C46609C551FFE7B4509A7"/>
  </w:style>
  <w:style w:type="paragraph" w:customStyle="1" w:styleId="8AF58F7374DF4AE3A0527EAA5CAC604C">
    <w:name w:val="8AF58F7374DF4AE3A0527EAA5CAC604C"/>
  </w:style>
  <w:style w:type="paragraph" w:customStyle="1" w:styleId="8207E7FFE37F4CA1AE263ECB7E9CED18">
    <w:name w:val="8207E7FFE37F4CA1AE263ECB7E9CED18"/>
  </w:style>
  <w:style w:type="paragraph" w:customStyle="1" w:styleId="4A8636C76A7B4A7EB04ED8BA07D135EF">
    <w:name w:val="4A8636C76A7B4A7EB04ED8BA07D135EF"/>
  </w:style>
  <w:style w:type="paragraph" w:customStyle="1" w:styleId="2A426679F3554D688D18FE91BD1056F4">
    <w:name w:val="2A426679F3554D688D18FE91BD1056F4"/>
  </w:style>
  <w:style w:type="paragraph" w:customStyle="1" w:styleId="6D9A80A9934C4121BB8EEC7694982665">
    <w:name w:val="6D9A80A9934C4121BB8EEC7694982665"/>
  </w:style>
  <w:style w:type="paragraph" w:customStyle="1" w:styleId="49791F774822430BB215797EA77D65F7">
    <w:name w:val="49791F774822430BB215797EA77D65F7"/>
  </w:style>
  <w:style w:type="paragraph" w:customStyle="1" w:styleId="27CC75D10C8E4654B7EABE33C9606043">
    <w:name w:val="27CC75D10C8E4654B7EABE33C9606043"/>
  </w:style>
  <w:style w:type="paragraph" w:customStyle="1" w:styleId="5D38CE7F89904893AC2862F4BAF31365">
    <w:name w:val="5D38CE7F89904893AC2862F4BAF31365"/>
  </w:style>
  <w:style w:type="paragraph" w:customStyle="1" w:styleId="10131D082995443F85736345AD214631">
    <w:name w:val="10131D082995443F85736345AD214631"/>
  </w:style>
  <w:style w:type="paragraph" w:customStyle="1" w:styleId="4022B99764D74727857357911CB835FF">
    <w:name w:val="4022B99764D74727857357911CB835FF"/>
  </w:style>
  <w:style w:type="paragraph" w:customStyle="1" w:styleId="309C40D3FBD54BD8B6A88044C6A269C2">
    <w:name w:val="309C40D3FBD54BD8B6A88044C6A269C2"/>
  </w:style>
  <w:style w:type="paragraph" w:customStyle="1" w:styleId="C6E0F31349C64FB2B4E7810D5D45EF59">
    <w:name w:val="C6E0F31349C64FB2B4E7810D5D45EF59"/>
  </w:style>
  <w:style w:type="paragraph" w:customStyle="1" w:styleId="E9007653A3EE44D8AC3DA7DECC616034">
    <w:name w:val="E9007653A3EE44D8AC3DA7DECC616034"/>
  </w:style>
  <w:style w:type="paragraph" w:customStyle="1" w:styleId="B206A10BCEBA4807A7D563FAD70FD667">
    <w:name w:val="B206A10BCEBA4807A7D563FAD70FD667"/>
  </w:style>
  <w:style w:type="paragraph" w:customStyle="1" w:styleId="88BA5CBF06CA411AA123CFD8ACF22030">
    <w:name w:val="88BA5CBF06CA411AA123CFD8ACF22030"/>
  </w:style>
  <w:style w:type="paragraph" w:customStyle="1" w:styleId="B28A368AFB1F495A91D958B735AF8975">
    <w:name w:val="B28A368AFB1F495A91D958B735AF8975"/>
  </w:style>
  <w:style w:type="paragraph" w:customStyle="1" w:styleId="DB6B8B836FFB48BAA56F0BC22B63E9A7">
    <w:name w:val="DB6B8B836FFB48BAA56F0BC22B63E9A7"/>
  </w:style>
  <w:style w:type="paragraph" w:customStyle="1" w:styleId="6186BAACABA341BEB63798D6A1CA9ACD">
    <w:name w:val="6186BAACABA341BEB63798D6A1CA9ACD"/>
  </w:style>
  <w:style w:type="paragraph" w:customStyle="1" w:styleId="7293D51D5F7344D8B33626FC583D3136">
    <w:name w:val="7293D51D5F7344D8B33626FC583D3136"/>
  </w:style>
  <w:style w:type="paragraph" w:customStyle="1" w:styleId="284B178B40C74FCC990374847791BFC9">
    <w:name w:val="284B178B40C74FCC990374847791BFC9"/>
  </w:style>
  <w:style w:type="paragraph" w:customStyle="1" w:styleId="1B66DD651AC0447EB7581054DAAB6DBE">
    <w:name w:val="1B66DD651AC0447EB7581054DAAB6DBE"/>
  </w:style>
  <w:style w:type="paragraph" w:customStyle="1" w:styleId="3C82CEFFA638482F948ADEAB7ADE4B59">
    <w:name w:val="3C82CEFFA638482F948ADEAB7ADE4B59"/>
  </w:style>
  <w:style w:type="paragraph" w:customStyle="1" w:styleId="EA6DA34662D54303BBC0564080A479A8">
    <w:name w:val="EA6DA34662D54303BBC0564080A479A8"/>
  </w:style>
  <w:style w:type="paragraph" w:customStyle="1" w:styleId="D14D0C06264D4572B2FFF377A8D0AB70">
    <w:name w:val="D14D0C06264D4572B2FFF377A8D0AB70"/>
  </w:style>
  <w:style w:type="paragraph" w:customStyle="1" w:styleId="91ABE1BF2C0446688FB463F814A96FA0">
    <w:name w:val="91ABE1BF2C0446688FB463F814A96FA0"/>
  </w:style>
  <w:style w:type="paragraph" w:customStyle="1" w:styleId="977414308F8146AB8D8BF09BC0C99F8E">
    <w:name w:val="977414308F8146AB8D8BF09BC0C99F8E"/>
  </w:style>
  <w:style w:type="paragraph" w:customStyle="1" w:styleId="C13431A576D7424D8FE2C02C048524AC">
    <w:name w:val="C13431A576D7424D8FE2C02C048524AC"/>
  </w:style>
  <w:style w:type="paragraph" w:customStyle="1" w:styleId="109905B73A274D59973DC9265B9E8759">
    <w:name w:val="109905B73A274D59973DC9265B9E8759"/>
  </w:style>
  <w:style w:type="paragraph" w:customStyle="1" w:styleId="C6DDACB65040402F9C5175E91551C993">
    <w:name w:val="C6DDACB65040402F9C5175E91551C993"/>
  </w:style>
  <w:style w:type="paragraph" w:customStyle="1" w:styleId="176419DE49234B55931EB7E0DC6209B6">
    <w:name w:val="176419DE49234B55931EB7E0DC6209B6"/>
  </w:style>
  <w:style w:type="paragraph" w:customStyle="1" w:styleId="7ADF2B1EFB824EA6833301AE17913D74">
    <w:name w:val="7ADF2B1EFB824EA6833301AE17913D74"/>
  </w:style>
  <w:style w:type="paragraph" w:customStyle="1" w:styleId="A47AEFE2D41A45DE86585BA1718CD17A">
    <w:name w:val="A47AEFE2D41A45DE86585BA1718CD17A"/>
  </w:style>
  <w:style w:type="paragraph" w:customStyle="1" w:styleId="D0405FD031244F62A8AB5BF63497DADB">
    <w:name w:val="D0405FD031244F62A8AB5BF63497DADB"/>
  </w:style>
  <w:style w:type="paragraph" w:customStyle="1" w:styleId="CA79AA347B174BC58D24F738BE95071B">
    <w:name w:val="CA79AA347B174BC58D24F738BE95071B"/>
  </w:style>
  <w:style w:type="paragraph" w:customStyle="1" w:styleId="CD58C17DD61F497886BB647A42FDA739">
    <w:name w:val="CD58C17DD61F497886BB647A42FDA739"/>
  </w:style>
  <w:style w:type="paragraph" w:customStyle="1" w:styleId="A4616F3410E343248979DB81F99D5DF7">
    <w:name w:val="A4616F3410E343248979DB81F99D5DF7"/>
  </w:style>
  <w:style w:type="paragraph" w:customStyle="1" w:styleId="04F0D8FBB1484594A8BE8E793CFD71FD">
    <w:name w:val="04F0D8FBB1484594A8BE8E793CFD71FD"/>
  </w:style>
  <w:style w:type="paragraph" w:customStyle="1" w:styleId="1E58C2252DC8477A91A13CE1D14CD368">
    <w:name w:val="1E58C2252DC8477A91A13CE1D14CD368"/>
  </w:style>
  <w:style w:type="paragraph" w:customStyle="1" w:styleId="F1239DFB839C45C0A18E99C8B44F296D">
    <w:name w:val="F1239DFB839C45C0A18E99C8B44F296D"/>
  </w:style>
  <w:style w:type="paragraph" w:customStyle="1" w:styleId="3773C5E27A7947ADB5C8C9DF437F6C65">
    <w:name w:val="3773C5E27A7947ADB5C8C9DF437F6C65"/>
  </w:style>
  <w:style w:type="paragraph" w:customStyle="1" w:styleId="AF041B22D4F44F6CACDC26CD9390C678">
    <w:name w:val="AF041B22D4F44F6CACDC26CD9390C678"/>
  </w:style>
  <w:style w:type="paragraph" w:customStyle="1" w:styleId="2F9DFE8F30A8455398F941015992FFAD">
    <w:name w:val="2F9DFE8F30A8455398F941015992FFAD"/>
  </w:style>
  <w:style w:type="paragraph" w:customStyle="1" w:styleId="474257A818564A0485DC01BCF4F129A7">
    <w:name w:val="474257A818564A0485DC01BCF4F129A7"/>
  </w:style>
  <w:style w:type="paragraph" w:customStyle="1" w:styleId="09E3E3D396BC40E8BEEA87A0A14634FB">
    <w:name w:val="09E3E3D396BC40E8BEEA87A0A14634FB"/>
  </w:style>
  <w:style w:type="paragraph" w:customStyle="1" w:styleId="AF1C9912BDB84784B7B5796687D1B767">
    <w:name w:val="AF1C9912BDB84784B7B5796687D1B767"/>
  </w:style>
  <w:style w:type="paragraph" w:customStyle="1" w:styleId="EA5541668341469C85DFE174247AE926">
    <w:name w:val="EA5541668341469C85DFE174247AE926"/>
  </w:style>
  <w:style w:type="paragraph" w:customStyle="1" w:styleId="AF8652AD9C96428ABB515FBABAB40601">
    <w:name w:val="AF8652AD9C96428ABB515FBABAB40601"/>
  </w:style>
  <w:style w:type="paragraph" w:customStyle="1" w:styleId="B1121E4A69894141A9F9DD432DEE442B">
    <w:name w:val="B1121E4A69894141A9F9DD432DEE442B"/>
  </w:style>
  <w:style w:type="paragraph" w:customStyle="1" w:styleId="0C747E9F4A12497796FC65D44BF22566">
    <w:name w:val="0C747E9F4A12497796FC65D44BF22566"/>
  </w:style>
  <w:style w:type="paragraph" w:customStyle="1" w:styleId="BBFCB52E452D4714B29FBE47173FBCD2">
    <w:name w:val="BBFCB52E452D4714B29FBE47173FBCD2"/>
  </w:style>
  <w:style w:type="paragraph" w:customStyle="1" w:styleId="EFC99D405EA9496384F27A627C304B01">
    <w:name w:val="EFC99D405EA9496384F27A627C304B01"/>
  </w:style>
  <w:style w:type="paragraph" w:customStyle="1" w:styleId="206E1A30E27F46D48DD2F53AF7D9FFB0">
    <w:name w:val="206E1A30E27F46D48DD2F53AF7D9FFB0"/>
  </w:style>
  <w:style w:type="paragraph" w:customStyle="1" w:styleId="7F9101E2B787409988EF235B6CC6EDDF">
    <w:name w:val="7F9101E2B787409988EF235B6CC6EDDF"/>
  </w:style>
  <w:style w:type="paragraph" w:customStyle="1" w:styleId="969CE53D0ECD453BBC4058EC1C24F1B3">
    <w:name w:val="969CE53D0ECD453BBC4058EC1C24F1B3"/>
  </w:style>
  <w:style w:type="paragraph" w:customStyle="1" w:styleId="C6DA1F003337466CBA1ED6D54458E45C">
    <w:name w:val="C6DA1F003337466CBA1ED6D54458E45C"/>
  </w:style>
  <w:style w:type="paragraph" w:customStyle="1" w:styleId="434CDD5E18534036989A2C57DA52700C">
    <w:name w:val="434CDD5E18534036989A2C57DA52700C"/>
  </w:style>
  <w:style w:type="paragraph" w:customStyle="1" w:styleId="8A7DF449B658498B855BD5EFB8FF8EDB">
    <w:name w:val="8A7DF449B658498B855BD5EFB8FF8EDB"/>
  </w:style>
  <w:style w:type="paragraph" w:customStyle="1" w:styleId="4A517B9EEBCE46D58833A2C051FA89FB">
    <w:name w:val="4A517B9EEBCE46D58833A2C051FA89FB"/>
  </w:style>
  <w:style w:type="paragraph" w:customStyle="1" w:styleId="25DB9C25AB9547F39AE98C8F2E62C604">
    <w:name w:val="25DB9C25AB9547F39AE98C8F2E62C604"/>
  </w:style>
  <w:style w:type="paragraph" w:customStyle="1" w:styleId="346908D9FF50486E8EF90B13327B3710">
    <w:name w:val="346908D9FF50486E8EF90B13327B3710"/>
  </w:style>
  <w:style w:type="paragraph" w:customStyle="1" w:styleId="940C3112B301492CAEC6A7E7A2CBE98C">
    <w:name w:val="940C3112B301492CAEC6A7E7A2CBE98C"/>
  </w:style>
  <w:style w:type="paragraph" w:customStyle="1" w:styleId="B1CF9A1E59144DEFA106F461DB2624DF">
    <w:name w:val="B1CF9A1E59144DEFA106F461DB2624DF"/>
  </w:style>
  <w:style w:type="paragraph" w:customStyle="1" w:styleId="0CB2FD731CF140CEB12887A54C2C83D9">
    <w:name w:val="0CB2FD731CF140CEB12887A54C2C83D9"/>
  </w:style>
  <w:style w:type="paragraph" w:customStyle="1" w:styleId="84C5DFD22F9D453BBFAC3F73837F2516">
    <w:name w:val="84C5DFD22F9D453BBFAC3F73837F2516"/>
  </w:style>
  <w:style w:type="paragraph" w:customStyle="1" w:styleId="E5D8F582CD314CBDAC05C64A62D3EAC8">
    <w:name w:val="E5D8F582CD314CBDAC05C64A62D3EAC8"/>
  </w:style>
  <w:style w:type="paragraph" w:customStyle="1" w:styleId="F471978BB9DA469B9A2E9773C3ECAF07">
    <w:name w:val="F471978BB9DA469B9A2E9773C3ECAF07"/>
  </w:style>
  <w:style w:type="paragraph" w:customStyle="1" w:styleId="5BD62ADD86EC409C9770E32EE63600FE">
    <w:name w:val="5BD62ADD86EC409C9770E32EE63600FE"/>
  </w:style>
  <w:style w:type="paragraph" w:customStyle="1" w:styleId="61C8784DE3FF4C5B812FE7928C901E5D">
    <w:name w:val="61C8784DE3FF4C5B812FE7928C901E5D"/>
  </w:style>
  <w:style w:type="paragraph" w:customStyle="1" w:styleId="EF00A384B06245D1BA9898349F1871D8">
    <w:name w:val="EF00A384B06245D1BA9898349F1871D8"/>
  </w:style>
  <w:style w:type="paragraph" w:customStyle="1" w:styleId="7B9176205C324F54A430E1DE8F176FCE">
    <w:name w:val="7B9176205C324F54A430E1DE8F176FCE"/>
  </w:style>
  <w:style w:type="paragraph" w:customStyle="1" w:styleId="AEEE7B50EA3348F983A168985ED95760">
    <w:name w:val="AEEE7B50EA3348F983A168985ED95760"/>
  </w:style>
  <w:style w:type="paragraph" w:customStyle="1" w:styleId="B1E0D40C3ED341A98D55BBC42831B14F">
    <w:name w:val="B1E0D40C3ED341A98D55BBC42831B14F"/>
  </w:style>
  <w:style w:type="paragraph" w:customStyle="1" w:styleId="56BCFF4FC7B7432DB3D8E22CBE7F7143">
    <w:name w:val="56BCFF4FC7B7432DB3D8E22CBE7F7143"/>
  </w:style>
  <w:style w:type="paragraph" w:customStyle="1" w:styleId="307953CC1CA7406F96609C526A636378">
    <w:name w:val="307953CC1CA7406F96609C526A636378"/>
  </w:style>
  <w:style w:type="paragraph" w:customStyle="1" w:styleId="3DC79BADBE2B4BA2A71808625B1559A3">
    <w:name w:val="3DC79BADBE2B4BA2A71808625B1559A3"/>
  </w:style>
  <w:style w:type="paragraph" w:customStyle="1" w:styleId="CD0D690751584105A792FBC152F82467">
    <w:name w:val="CD0D690751584105A792FBC152F82467"/>
  </w:style>
  <w:style w:type="paragraph" w:customStyle="1" w:styleId="B92F730BECC34D63BB52FB4423D482E0">
    <w:name w:val="B92F730BECC34D63BB52FB4423D482E0"/>
  </w:style>
  <w:style w:type="paragraph" w:customStyle="1" w:styleId="A4A7311FB0414ED0B62498B4AF03AAB7">
    <w:name w:val="A4A7311FB0414ED0B62498B4AF03AAB7"/>
  </w:style>
  <w:style w:type="paragraph" w:customStyle="1" w:styleId="1572A3DE125E431EBA7EC7BFF02A854F">
    <w:name w:val="1572A3DE125E431EBA7EC7BFF02A854F"/>
  </w:style>
  <w:style w:type="paragraph" w:customStyle="1" w:styleId="3BAA189AA41245B196D6315336C8E110">
    <w:name w:val="3BAA189AA41245B196D6315336C8E110"/>
  </w:style>
  <w:style w:type="paragraph" w:customStyle="1" w:styleId="D0ABA3912E8044AAA3C7C55BABB0A54F">
    <w:name w:val="D0ABA3912E8044AAA3C7C55BABB0A54F"/>
  </w:style>
  <w:style w:type="paragraph" w:customStyle="1" w:styleId="83139530191242AD94AFC2BFAFCB97FA">
    <w:name w:val="83139530191242AD94AFC2BFAFCB97FA"/>
  </w:style>
  <w:style w:type="paragraph" w:customStyle="1" w:styleId="4BED1B8610A9451994B876F9FB046C95">
    <w:name w:val="4BED1B8610A9451994B876F9FB046C95"/>
  </w:style>
  <w:style w:type="paragraph" w:customStyle="1" w:styleId="0C4978932A2045A98E796D5E4DC4E000">
    <w:name w:val="0C4978932A2045A98E796D5E4DC4E000"/>
  </w:style>
  <w:style w:type="paragraph" w:customStyle="1" w:styleId="BCB284CEF49B47F7934475052134C977">
    <w:name w:val="BCB284CEF49B47F7934475052134C977"/>
  </w:style>
  <w:style w:type="paragraph" w:customStyle="1" w:styleId="5126D28FBA0B4DA6987DAB229B40B979">
    <w:name w:val="5126D28FBA0B4DA6987DAB229B40B979"/>
  </w:style>
  <w:style w:type="paragraph" w:customStyle="1" w:styleId="021C1D98814343A8924E5E18C7332CAF">
    <w:name w:val="021C1D98814343A8924E5E18C7332CAF"/>
  </w:style>
  <w:style w:type="paragraph" w:customStyle="1" w:styleId="6D6EB7EBFDD644F7BE19F5479DF1DB89">
    <w:name w:val="6D6EB7EBFDD644F7BE19F5479DF1DB89"/>
  </w:style>
  <w:style w:type="paragraph" w:customStyle="1" w:styleId="DF613387A86B46BEB5913F6DD4A62F75">
    <w:name w:val="DF613387A86B46BEB5913F6DD4A62F75"/>
  </w:style>
  <w:style w:type="paragraph" w:customStyle="1" w:styleId="0475F35F943842549BC50303AF241A8F">
    <w:name w:val="0475F35F943842549BC50303AF241A8F"/>
  </w:style>
  <w:style w:type="paragraph" w:customStyle="1" w:styleId="447BCEABF0E247E981552513706EAAB5">
    <w:name w:val="447BCEABF0E247E981552513706EAAB5"/>
  </w:style>
  <w:style w:type="paragraph" w:customStyle="1" w:styleId="50304EA1F65E468E8CA3F5CA3D45A995">
    <w:name w:val="50304EA1F65E468E8CA3F5CA3D45A995"/>
  </w:style>
  <w:style w:type="paragraph" w:customStyle="1" w:styleId="6E3A32BBB08345C8BDDF51BB03715099">
    <w:name w:val="6E3A32BBB08345C8BDDF51BB03715099"/>
  </w:style>
  <w:style w:type="paragraph" w:customStyle="1" w:styleId="41B856A1ED5F41C8921E149BE0C6597C">
    <w:name w:val="41B856A1ED5F41C8921E149BE0C6597C"/>
  </w:style>
  <w:style w:type="paragraph" w:customStyle="1" w:styleId="43DCF589FDDE4DB8B404E7D7B92394F2">
    <w:name w:val="43DCF589FDDE4DB8B404E7D7B92394F2"/>
  </w:style>
  <w:style w:type="paragraph" w:customStyle="1" w:styleId="EF895B55BED445F398E3DB7C76D41F82">
    <w:name w:val="EF895B55BED445F398E3DB7C76D41F82"/>
  </w:style>
  <w:style w:type="paragraph" w:customStyle="1" w:styleId="C6E25014DCC047328A3F1AC9E071E578">
    <w:name w:val="C6E25014DCC047328A3F1AC9E071E578"/>
  </w:style>
  <w:style w:type="paragraph" w:customStyle="1" w:styleId="B0957C1519F0463692E9F2DB459D1B81">
    <w:name w:val="B0957C1519F0463692E9F2DB459D1B81"/>
  </w:style>
  <w:style w:type="paragraph" w:customStyle="1" w:styleId="BB2946D57423499C9C8799EAD14E992A">
    <w:name w:val="BB2946D57423499C9C8799EAD14E992A"/>
  </w:style>
  <w:style w:type="paragraph" w:customStyle="1" w:styleId="C40F9EFB02474A6F833D05199D0FAF22">
    <w:name w:val="C40F9EFB02474A6F833D05199D0FAF22"/>
  </w:style>
  <w:style w:type="paragraph" w:customStyle="1" w:styleId="D7BDFC719F7D41B7A7CE0597410EA549">
    <w:name w:val="D7BDFC719F7D41B7A7CE0597410EA549"/>
  </w:style>
  <w:style w:type="paragraph" w:customStyle="1" w:styleId="6C52C474A3424659A0BE57127AACDC66">
    <w:name w:val="6C52C474A3424659A0BE57127AACDC66"/>
  </w:style>
  <w:style w:type="paragraph" w:customStyle="1" w:styleId="CDDE7FF4505946D59EC3483638F58BDB">
    <w:name w:val="CDDE7FF4505946D59EC3483638F58BDB"/>
  </w:style>
  <w:style w:type="paragraph" w:customStyle="1" w:styleId="4C5E44D9D3384A5A9BB43621A5F04659">
    <w:name w:val="4C5E44D9D3384A5A9BB43621A5F04659"/>
  </w:style>
  <w:style w:type="paragraph" w:customStyle="1" w:styleId="EADE34B9BC2441FD8C4F29ED2E55AB98">
    <w:name w:val="EADE34B9BC2441FD8C4F29ED2E55AB98"/>
  </w:style>
  <w:style w:type="paragraph" w:customStyle="1" w:styleId="D58FCE7F00904EC5815C12392C0E04B0">
    <w:name w:val="D58FCE7F00904EC5815C12392C0E04B0"/>
  </w:style>
  <w:style w:type="paragraph" w:customStyle="1" w:styleId="9AA3D891F1994440917044D790C34B70">
    <w:name w:val="9AA3D891F1994440917044D790C34B70"/>
  </w:style>
  <w:style w:type="paragraph" w:customStyle="1" w:styleId="0AF3929D64B046DA826DBE14FB3B2E72">
    <w:name w:val="0AF3929D64B046DA826DBE14FB3B2E72"/>
  </w:style>
  <w:style w:type="paragraph" w:customStyle="1" w:styleId="7130A6617C724CC48235297AB6376D59">
    <w:name w:val="7130A6617C724CC48235297AB6376D59"/>
  </w:style>
  <w:style w:type="paragraph" w:customStyle="1" w:styleId="CE09ADEAB7C9428EBEF477A2C6E68C66">
    <w:name w:val="CE09ADEAB7C9428EBEF477A2C6E68C66"/>
  </w:style>
  <w:style w:type="paragraph" w:customStyle="1" w:styleId="E72D26284D1E410F9E0CBC2C9E08A8F9">
    <w:name w:val="E72D26284D1E410F9E0CBC2C9E08A8F9"/>
  </w:style>
  <w:style w:type="paragraph" w:customStyle="1" w:styleId="295080CE5873425C84660D9B6811B3A5">
    <w:name w:val="295080CE5873425C84660D9B6811B3A5"/>
  </w:style>
  <w:style w:type="paragraph" w:customStyle="1" w:styleId="97154AEAD8BB40CDAF686E8D3BC90054">
    <w:name w:val="97154AEAD8BB40CDAF686E8D3BC90054"/>
  </w:style>
  <w:style w:type="paragraph" w:customStyle="1" w:styleId="1D54227A92684F279F4F9825FAEDD26B">
    <w:name w:val="1D54227A92684F279F4F9825FAEDD26B"/>
  </w:style>
  <w:style w:type="paragraph" w:customStyle="1" w:styleId="02B6D35A93DF4CF59CE406D1E8B17ADC">
    <w:name w:val="02B6D35A93DF4CF59CE406D1E8B17ADC"/>
  </w:style>
  <w:style w:type="paragraph" w:customStyle="1" w:styleId="7CA8C4A6441D42B39D2F1EF87E761140">
    <w:name w:val="7CA8C4A6441D42B39D2F1EF87E761140"/>
  </w:style>
  <w:style w:type="paragraph" w:customStyle="1" w:styleId="C28F32BDD8804A648858A71F91B4C0FF">
    <w:name w:val="C28F32BDD8804A648858A71F91B4C0FF"/>
  </w:style>
  <w:style w:type="paragraph" w:customStyle="1" w:styleId="FE4F62022DBD4A9391B34E5FBDAD0786">
    <w:name w:val="FE4F62022DBD4A9391B34E5FBDAD0786"/>
  </w:style>
  <w:style w:type="paragraph" w:customStyle="1" w:styleId="B4142B51D85A46509A650B9E6DF7D5C5">
    <w:name w:val="B4142B51D85A46509A650B9E6DF7D5C5"/>
  </w:style>
  <w:style w:type="paragraph" w:customStyle="1" w:styleId="19DF5B2E02A14F1F844BF2B813F9819E">
    <w:name w:val="19DF5B2E02A14F1F844BF2B813F9819E"/>
  </w:style>
  <w:style w:type="paragraph" w:customStyle="1" w:styleId="412B34A5473E40728BB3DB7920D171BF">
    <w:name w:val="412B34A5473E40728BB3DB7920D171BF"/>
  </w:style>
  <w:style w:type="paragraph" w:customStyle="1" w:styleId="0FBC7D74B0B74592845D300F913C6521">
    <w:name w:val="0FBC7D74B0B74592845D300F913C6521"/>
  </w:style>
  <w:style w:type="paragraph" w:customStyle="1" w:styleId="0ECF512240054B9BA0126D4C50A66F06">
    <w:name w:val="0ECF512240054B9BA0126D4C50A66F06"/>
  </w:style>
  <w:style w:type="paragraph" w:customStyle="1" w:styleId="08FD98C269EB43B7B0D1FEBEAF6BAC5E">
    <w:name w:val="08FD98C269EB43B7B0D1FEBEAF6BAC5E"/>
  </w:style>
  <w:style w:type="paragraph" w:customStyle="1" w:styleId="2823CB19BC834711B910BFFC3D426529">
    <w:name w:val="2823CB19BC834711B910BFFC3D426529"/>
  </w:style>
  <w:style w:type="paragraph" w:customStyle="1" w:styleId="9E5C2E4664DA42688582629FB724A37B">
    <w:name w:val="9E5C2E4664DA42688582629FB724A37B"/>
  </w:style>
  <w:style w:type="paragraph" w:customStyle="1" w:styleId="B1701CCF454E4DF290856E75993CE279">
    <w:name w:val="B1701CCF454E4DF290856E75993CE279"/>
  </w:style>
  <w:style w:type="paragraph" w:customStyle="1" w:styleId="7C34931023A544ED828C099684AB6AC3">
    <w:name w:val="7C34931023A544ED828C099684AB6AC3"/>
  </w:style>
  <w:style w:type="paragraph" w:customStyle="1" w:styleId="B045C9780BD04428A8EA3764A010493F">
    <w:name w:val="B045C9780BD04428A8EA3764A010493F"/>
  </w:style>
  <w:style w:type="paragraph" w:customStyle="1" w:styleId="874F2922CFDE40A087666166F1AC047B">
    <w:name w:val="874F2922CFDE40A087666166F1AC047B"/>
  </w:style>
  <w:style w:type="paragraph" w:customStyle="1" w:styleId="26902106AE9543A48FE18121974F4194">
    <w:name w:val="26902106AE9543A48FE18121974F4194"/>
  </w:style>
  <w:style w:type="paragraph" w:customStyle="1" w:styleId="12502CBB183540BBABBA4155E73AC3A8">
    <w:name w:val="12502CBB183540BBABBA4155E73AC3A8"/>
  </w:style>
  <w:style w:type="paragraph" w:customStyle="1" w:styleId="F419C69DD120434CAF08EE5CB78FB840">
    <w:name w:val="F419C69DD120434CAF08EE5CB78FB840"/>
  </w:style>
  <w:style w:type="paragraph" w:customStyle="1" w:styleId="62B149F177C440A28C9E9BC46D283BF0">
    <w:name w:val="62B149F177C440A28C9E9BC46D283BF0"/>
  </w:style>
  <w:style w:type="paragraph" w:customStyle="1" w:styleId="E742E5E0FA074D619674D44CA7B53255">
    <w:name w:val="E742E5E0FA074D619674D44CA7B53255"/>
  </w:style>
  <w:style w:type="paragraph" w:customStyle="1" w:styleId="86A32F3F74534D1484E1DF6DF706B373">
    <w:name w:val="86A32F3F74534D1484E1DF6DF706B373"/>
  </w:style>
  <w:style w:type="paragraph" w:customStyle="1" w:styleId="41624CD82FB74C14BC2AAD2226FDD7DB">
    <w:name w:val="41624CD82FB74C14BC2AAD2226FDD7DB"/>
  </w:style>
  <w:style w:type="paragraph" w:customStyle="1" w:styleId="5F18BC8DDA6C45D581B465B2B3CF9B3B">
    <w:name w:val="5F18BC8DDA6C45D581B465B2B3CF9B3B"/>
  </w:style>
  <w:style w:type="paragraph" w:customStyle="1" w:styleId="269911F365F647A4A1686EF2B36160C9">
    <w:name w:val="269911F365F647A4A1686EF2B36160C9"/>
  </w:style>
  <w:style w:type="paragraph" w:customStyle="1" w:styleId="D9B5C0FCF1484197B6B192715C069B51">
    <w:name w:val="D9B5C0FCF1484197B6B192715C069B51"/>
  </w:style>
  <w:style w:type="paragraph" w:customStyle="1" w:styleId="FE84B581DA4E455D8EA24BBF2B755A80">
    <w:name w:val="FE84B581DA4E455D8EA24BBF2B755A80"/>
  </w:style>
  <w:style w:type="paragraph" w:customStyle="1" w:styleId="047C20EE902E4C038D4DCD8C9C251495">
    <w:name w:val="047C20EE902E4C038D4DCD8C9C251495"/>
  </w:style>
  <w:style w:type="paragraph" w:customStyle="1" w:styleId="682123E9E8D24560B0E1E6ACFB1B968A">
    <w:name w:val="682123E9E8D24560B0E1E6ACFB1B968A"/>
  </w:style>
  <w:style w:type="paragraph" w:customStyle="1" w:styleId="0517B98E48CD4363AA94E6B3D0B83E28">
    <w:name w:val="0517B98E48CD4363AA94E6B3D0B83E28"/>
  </w:style>
  <w:style w:type="paragraph" w:customStyle="1" w:styleId="BE15FB532AF2442F8A94D10E637EBA35">
    <w:name w:val="BE15FB532AF2442F8A94D10E637EBA35"/>
  </w:style>
  <w:style w:type="paragraph" w:customStyle="1" w:styleId="269980EA13CB43B2AF6D46C968052B8D">
    <w:name w:val="269980EA13CB43B2AF6D46C968052B8D"/>
  </w:style>
  <w:style w:type="paragraph" w:customStyle="1" w:styleId="CA238A33921E402AA0B8F93E5AA288B7">
    <w:name w:val="CA238A33921E402AA0B8F93E5AA288B7"/>
  </w:style>
  <w:style w:type="paragraph" w:customStyle="1" w:styleId="AB60F3CFE46A4D0380BCC5BB0162B439">
    <w:name w:val="AB60F3CFE46A4D0380BCC5BB0162B439"/>
  </w:style>
  <w:style w:type="paragraph" w:customStyle="1" w:styleId="F5D39DF5256A4778AE967D03FAB53631">
    <w:name w:val="F5D39DF5256A4778AE967D03FAB53631"/>
  </w:style>
  <w:style w:type="paragraph" w:customStyle="1" w:styleId="7B25DFACA125481C86E752ACE5F3E1D3">
    <w:name w:val="7B25DFACA125481C86E752ACE5F3E1D3"/>
  </w:style>
  <w:style w:type="paragraph" w:customStyle="1" w:styleId="04652B28ACF049F49630AFE12A06C807">
    <w:name w:val="04652B28ACF049F49630AFE12A06C807"/>
  </w:style>
  <w:style w:type="paragraph" w:customStyle="1" w:styleId="244C23E9072A4A41A7B6839E58B19D50">
    <w:name w:val="244C23E9072A4A41A7B6839E58B19D50"/>
  </w:style>
  <w:style w:type="paragraph" w:customStyle="1" w:styleId="912F2CC1E79446378CC001A4D8E5D420">
    <w:name w:val="912F2CC1E79446378CC001A4D8E5D420"/>
  </w:style>
  <w:style w:type="paragraph" w:customStyle="1" w:styleId="0BE157B0BBFF467FA7170D82730C56A5">
    <w:name w:val="0BE157B0BBFF467FA7170D82730C56A5"/>
  </w:style>
  <w:style w:type="paragraph" w:customStyle="1" w:styleId="AEF6A9C2CBC34332BDD73FFECD601942">
    <w:name w:val="AEF6A9C2CBC34332BDD73FFECD601942"/>
  </w:style>
  <w:style w:type="paragraph" w:customStyle="1" w:styleId="3F2903F7DD85451293236F7571F6DB3C">
    <w:name w:val="3F2903F7DD85451293236F7571F6DB3C"/>
  </w:style>
  <w:style w:type="paragraph" w:customStyle="1" w:styleId="2157481C511A43C581223DCFFEF4588E">
    <w:name w:val="2157481C511A43C581223DCFFEF4588E"/>
  </w:style>
  <w:style w:type="paragraph" w:customStyle="1" w:styleId="5129F779C2874C8E9C4B517036AB5AD6">
    <w:name w:val="5129F779C2874C8E9C4B517036AB5AD6"/>
  </w:style>
  <w:style w:type="paragraph" w:customStyle="1" w:styleId="9948CD50231B4A76A36F8D80F14CDD71">
    <w:name w:val="9948CD50231B4A76A36F8D80F14CDD71"/>
  </w:style>
  <w:style w:type="paragraph" w:customStyle="1" w:styleId="7C44926D18364686979502434D0F1E69">
    <w:name w:val="7C44926D18364686979502434D0F1E69"/>
  </w:style>
  <w:style w:type="paragraph" w:customStyle="1" w:styleId="0E37043EC3244E719E2B12298B77ABCB">
    <w:name w:val="0E37043EC3244E719E2B12298B77ABCB"/>
  </w:style>
  <w:style w:type="paragraph" w:customStyle="1" w:styleId="BDFD5F3A301F422C9EBF127626B65123">
    <w:name w:val="BDFD5F3A301F422C9EBF127626B65123"/>
  </w:style>
  <w:style w:type="paragraph" w:customStyle="1" w:styleId="8F2BF07FFCE74B9CAD1EF1A28988B8BF">
    <w:name w:val="8F2BF07FFCE74B9CAD1EF1A28988B8BF"/>
  </w:style>
  <w:style w:type="paragraph" w:customStyle="1" w:styleId="54A0BCF61BA24112B9B6A7F384D35092">
    <w:name w:val="54A0BCF61BA24112B9B6A7F384D35092"/>
  </w:style>
  <w:style w:type="paragraph" w:customStyle="1" w:styleId="0C0EF572C93C4E61B9C330FE36A1D7AF">
    <w:name w:val="0C0EF572C93C4E61B9C330FE36A1D7AF"/>
  </w:style>
  <w:style w:type="paragraph" w:customStyle="1" w:styleId="CAE7AEF4BB4840C483E4E3083B07EC85">
    <w:name w:val="CAE7AEF4BB4840C483E4E3083B07EC85"/>
  </w:style>
  <w:style w:type="paragraph" w:customStyle="1" w:styleId="8926D25CB6B84FD1826F60985CA91F93">
    <w:name w:val="8926D25CB6B84FD1826F60985CA91F93"/>
  </w:style>
  <w:style w:type="paragraph" w:customStyle="1" w:styleId="43F05BA9A52E44E8BD7A395E82CC67AC">
    <w:name w:val="43F05BA9A52E44E8BD7A395E82CC67AC"/>
  </w:style>
  <w:style w:type="paragraph" w:customStyle="1" w:styleId="647F84DF35254D49A6FAEC00BB9387AC">
    <w:name w:val="647F84DF35254D49A6FAEC00BB9387AC"/>
  </w:style>
  <w:style w:type="paragraph" w:customStyle="1" w:styleId="3CABC50A0C54454CA6F5B207ECF00D30">
    <w:name w:val="3CABC50A0C54454CA6F5B207ECF00D30"/>
  </w:style>
  <w:style w:type="paragraph" w:customStyle="1" w:styleId="45E5A0A523E8456086291F386C7980B6">
    <w:name w:val="45E5A0A523E8456086291F386C7980B6"/>
  </w:style>
  <w:style w:type="paragraph" w:customStyle="1" w:styleId="B1F296F36C7D41138F454EEBEEFAC025">
    <w:name w:val="B1F296F36C7D41138F454EEBEEFAC025"/>
  </w:style>
  <w:style w:type="paragraph" w:customStyle="1" w:styleId="DFC6B38959A14D99BECB26E1F3F412E4">
    <w:name w:val="DFC6B38959A14D99BECB26E1F3F412E4"/>
  </w:style>
  <w:style w:type="paragraph" w:customStyle="1" w:styleId="ABA95A3469F143A0BEFB8A6F46E43EE9">
    <w:name w:val="ABA95A3469F143A0BEFB8A6F46E43EE9"/>
  </w:style>
  <w:style w:type="paragraph" w:customStyle="1" w:styleId="81FCCE90A9A8420DB0225954A8ED08A1">
    <w:name w:val="81FCCE90A9A8420DB0225954A8ED08A1"/>
  </w:style>
  <w:style w:type="paragraph" w:customStyle="1" w:styleId="C3209B4EFC7144B2A79AF34C13633A9B">
    <w:name w:val="C3209B4EFC7144B2A79AF34C13633A9B"/>
  </w:style>
  <w:style w:type="paragraph" w:customStyle="1" w:styleId="151439D566C64CC7AFCD9837C5BA1E13">
    <w:name w:val="151439D566C64CC7AFCD9837C5BA1E13"/>
  </w:style>
  <w:style w:type="paragraph" w:customStyle="1" w:styleId="0275FBBF96FA4AB3B83D89E41AE8F204">
    <w:name w:val="0275FBBF96FA4AB3B83D89E41AE8F204"/>
  </w:style>
  <w:style w:type="paragraph" w:customStyle="1" w:styleId="F3AD69F0EECA40DDAF1AD002D7C14E15">
    <w:name w:val="F3AD69F0EECA40DDAF1AD002D7C14E15"/>
  </w:style>
  <w:style w:type="paragraph" w:customStyle="1" w:styleId="62FD8261BFCC4C75BB8D2B0F47AB5175">
    <w:name w:val="62FD8261BFCC4C75BB8D2B0F47AB5175"/>
  </w:style>
  <w:style w:type="paragraph" w:customStyle="1" w:styleId="F10F14ABCFAF47D3BC7AC07E7AD35346">
    <w:name w:val="F10F14ABCFAF47D3BC7AC07E7AD35346"/>
  </w:style>
  <w:style w:type="paragraph" w:customStyle="1" w:styleId="7BEA6A3B07314DBD9BAF5F35D5701715">
    <w:name w:val="7BEA6A3B07314DBD9BAF5F35D5701715"/>
  </w:style>
  <w:style w:type="paragraph" w:customStyle="1" w:styleId="8B2B69C0E411407FA95D1CBA1C5C1B78">
    <w:name w:val="8B2B69C0E411407FA95D1CBA1C5C1B78"/>
  </w:style>
  <w:style w:type="paragraph" w:customStyle="1" w:styleId="B48D2D64F7E14038873B68A68740B73D">
    <w:name w:val="B48D2D64F7E14038873B68A68740B73D"/>
  </w:style>
  <w:style w:type="paragraph" w:customStyle="1" w:styleId="1F38DB53D5D048B6B202CC787890BAD4">
    <w:name w:val="1F38DB53D5D048B6B202CC787890BAD4"/>
  </w:style>
  <w:style w:type="paragraph" w:customStyle="1" w:styleId="310C59A14BCA40A29A4E790BC926D531">
    <w:name w:val="310C59A14BCA40A29A4E790BC926D531"/>
  </w:style>
  <w:style w:type="paragraph" w:customStyle="1" w:styleId="9CED39AD8DFD4BA9B40CACDFC5C95BE6">
    <w:name w:val="9CED39AD8DFD4BA9B40CACDFC5C95BE6"/>
  </w:style>
  <w:style w:type="paragraph" w:customStyle="1" w:styleId="E65B718E8A014C39B6E4E1B52419C9BA">
    <w:name w:val="E65B718E8A014C39B6E4E1B52419C9BA"/>
  </w:style>
  <w:style w:type="paragraph" w:customStyle="1" w:styleId="3D90EA5AEF594F8A89ED40EDE342B07D">
    <w:name w:val="3D90EA5AEF594F8A89ED40EDE342B07D"/>
  </w:style>
  <w:style w:type="paragraph" w:customStyle="1" w:styleId="763D74254F92473FA3796A5E3CC9C955">
    <w:name w:val="763D74254F92473FA3796A5E3CC9C955"/>
  </w:style>
  <w:style w:type="paragraph" w:customStyle="1" w:styleId="2862CB75DCA2416FA093B776460725B9">
    <w:name w:val="2862CB75DCA2416FA093B776460725B9"/>
  </w:style>
  <w:style w:type="paragraph" w:customStyle="1" w:styleId="EA1E632ABD38461583B0708FB217608F">
    <w:name w:val="EA1E632ABD38461583B0708FB217608F"/>
  </w:style>
  <w:style w:type="paragraph" w:customStyle="1" w:styleId="505733D8086649BAB1902F697CD856F9">
    <w:name w:val="505733D8086649BAB1902F697CD856F9"/>
  </w:style>
  <w:style w:type="paragraph" w:customStyle="1" w:styleId="988202F1780149FCAC81ADA2A8100CA3">
    <w:name w:val="988202F1780149FCAC81ADA2A8100CA3"/>
  </w:style>
  <w:style w:type="paragraph" w:customStyle="1" w:styleId="C529BDA135DC475C92CAE5B955A6DCB4">
    <w:name w:val="C529BDA135DC475C92CAE5B955A6DCB4"/>
  </w:style>
  <w:style w:type="paragraph" w:customStyle="1" w:styleId="CACBC1ABED36447C8B78A88872EF2B18">
    <w:name w:val="CACBC1ABED36447C8B78A88872EF2B18"/>
  </w:style>
  <w:style w:type="paragraph" w:customStyle="1" w:styleId="B0D6428C1CF0454BA353358FDB28109C">
    <w:name w:val="B0D6428C1CF0454BA353358FDB28109C"/>
  </w:style>
  <w:style w:type="paragraph" w:customStyle="1" w:styleId="BBE8AD1E7024495FB1A4DBFA34440FAD">
    <w:name w:val="BBE8AD1E7024495FB1A4DBFA34440FAD"/>
  </w:style>
  <w:style w:type="paragraph" w:customStyle="1" w:styleId="4E2D83B51835416387D2B23BA9D14AB2">
    <w:name w:val="4E2D83B51835416387D2B23BA9D14AB2"/>
  </w:style>
  <w:style w:type="paragraph" w:customStyle="1" w:styleId="D9C9DD18C73E484D80FA2C48D52F6543">
    <w:name w:val="D9C9DD18C73E484D80FA2C48D52F6543"/>
  </w:style>
  <w:style w:type="paragraph" w:customStyle="1" w:styleId="4B9F65E7BB1249F6955771502006BCA7">
    <w:name w:val="4B9F65E7BB1249F6955771502006BCA7"/>
  </w:style>
  <w:style w:type="paragraph" w:customStyle="1" w:styleId="7622E64F7CB145FB9E97CE5466B9A4BB">
    <w:name w:val="7622E64F7CB145FB9E97CE5466B9A4BB"/>
  </w:style>
  <w:style w:type="paragraph" w:customStyle="1" w:styleId="8AEA20EC2228445AA9C7E34FFCAC8123">
    <w:name w:val="8AEA20EC2228445AA9C7E34FFCAC8123"/>
  </w:style>
  <w:style w:type="paragraph" w:customStyle="1" w:styleId="6909BDAA878D48E0A3DF0E2199D56810">
    <w:name w:val="6909BDAA878D48E0A3DF0E2199D56810"/>
  </w:style>
  <w:style w:type="paragraph" w:customStyle="1" w:styleId="F877A1F02C524F8F8475CA865E9269B5">
    <w:name w:val="F877A1F02C524F8F8475CA865E9269B5"/>
  </w:style>
  <w:style w:type="paragraph" w:customStyle="1" w:styleId="91B9E7528B9C4195B67456B683EEC073">
    <w:name w:val="91B9E7528B9C4195B67456B683EEC073"/>
  </w:style>
  <w:style w:type="paragraph" w:customStyle="1" w:styleId="F2FF5B8FFADC453895ABE0634AD7C370">
    <w:name w:val="F2FF5B8FFADC453895ABE0634AD7C370"/>
  </w:style>
  <w:style w:type="paragraph" w:customStyle="1" w:styleId="A780DE5A8AA5451780BE36AEA7817A31">
    <w:name w:val="A780DE5A8AA5451780BE36AEA7817A31"/>
  </w:style>
  <w:style w:type="paragraph" w:customStyle="1" w:styleId="6A5F61DBC439415BBC2ABFFAE1AA6533">
    <w:name w:val="6A5F61DBC439415BBC2ABFFAE1AA6533"/>
  </w:style>
  <w:style w:type="paragraph" w:customStyle="1" w:styleId="151FE1756E7040C5B971A956FEB66B54">
    <w:name w:val="151FE1756E7040C5B971A956FEB66B54"/>
  </w:style>
  <w:style w:type="paragraph" w:customStyle="1" w:styleId="8CC5BCD6D33146B99CEAC3CE4C934DE9">
    <w:name w:val="8CC5BCD6D33146B99CEAC3CE4C934DE9"/>
  </w:style>
  <w:style w:type="paragraph" w:customStyle="1" w:styleId="D65E3D7D53E648A5AE38743A54144B71">
    <w:name w:val="D65E3D7D53E648A5AE38743A54144B71"/>
  </w:style>
  <w:style w:type="paragraph" w:customStyle="1" w:styleId="F189437EAAD44F03999EF7D6585E1449">
    <w:name w:val="F189437EAAD44F03999EF7D6585E1449"/>
  </w:style>
  <w:style w:type="paragraph" w:customStyle="1" w:styleId="EFEB0959BE054A01BE9FE8A4D23351D3">
    <w:name w:val="EFEB0959BE054A01BE9FE8A4D23351D3"/>
  </w:style>
  <w:style w:type="paragraph" w:customStyle="1" w:styleId="02B56BF9F83044C5B1D41855D4B92E76">
    <w:name w:val="02B56BF9F83044C5B1D41855D4B92E76"/>
  </w:style>
  <w:style w:type="paragraph" w:customStyle="1" w:styleId="10CD4968DEFD4B7888BE7EF7405314FD">
    <w:name w:val="10CD4968DEFD4B7888BE7EF7405314FD"/>
  </w:style>
  <w:style w:type="paragraph" w:customStyle="1" w:styleId="3CE6B42EA85C443EB2D85EB701B237A8">
    <w:name w:val="3CE6B42EA85C443EB2D85EB701B237A8"/>
  </w:style>
  <w:style w:type="paragraph" w:customStyle="1" w:styleId="E901C1A9AF664BB19C38D799817AF8D8">
    <w:name w:val="E901C1A9AF664BB19C38D799817AF8D8"/>
  </w:style>
  <w:style w:type="paragraph" w:customStyle="1" w:styleId="F6B6A73572AE47C1A246D2AB17ADA034">
    <w:name w:val="F6B6A73572AE47C1A246D2AB17ADA034"/>
  </w:style>
  <w:style w:type="paragraph" w:customStyle="1" w:styleId="7EDA8E53D4784537BDBE230130095D7F">
    <w:name w:val="7EDA8E53D4784537BDBE230130095D7F"/>
  </w:style>
  <w:style w:type="paragraph" w:customStyle="1" w:styleId="BA715FCB0CDC45898FCE9FC65BDF7D92">
    <w:name w:val="BA715FCB0CDC45898FCE9FC65BDF7D92"/>
  </w:style>
  <w:style w:type="paragraph" w:customStyle="1" w:styleId="3111C40606EC49BC9787A3BD78A16A68">
    <w:name w:val="3111C40606EC49BC9787A3BD78A16A68"/>
  </w:style>
  <w:style w:type="paragraph" w:customStyle="1" w:styleId="87C360A6FEC243348B4F65B10E2D6FEB">
    <w:name w:val="87C360A6FEC243348B4F65B10E2D6FEB"/>
  </w:style>
  <w:style w:type="paragraph" w:customStyle="1" w:styleId="BA3E1E4F5BC341CFB844CDE17F7BCA21">
    <w:name w:val="BA3E1E4F5BC341CFB844CDE17F7BCA21"/>
  </w:style>
  <w:style w:type="paragraph" w:customStyle="1" w:styleId="AF9CBDD2D233487C83E0A8E5BF5DD07A">
    <w:name w:val="AF9CBDD2D233487C83E0A8E5BF5DD07A"/>
  </w:style>
  <w:style w:type="paragraph" w:customStyle="1" w:styleId="133CC5CE6AC641A783E36757E1582F7A">
    <w:name w:val="133CC5CE6AC641A783E36757E1582F7A"/>
  </w:style>
  <w:style w:type="paragraph" w:customStyle="1" w:styleId="79BB1A1676C24623AE39989CB635B6FB">
    <w:name w:val="79BB1A1676C24623AE39989CB635B6FB"/>
  </w:style>
  <w:style w:type="paragraph" w:customStyle="1" w:styleId="DC9F3EB2E2384202BB9FC6BFBD05F4B2">
    <w:name w:val="DC9F3EB2E2384202BB9FC6BFBD05F4B2"/>
  </w:style>
  <w:style w:type="paragraph" w:customStyle="1" w:styleId="AFED7C8051FF467293A4EF60C0CC778D">
    <w:name w:val="AFED7C8051FF467293A4EF60C0CC778D"/>
  </w:style>
  <w:style w:type="paragraph" w:customStyle="1" w:styleId="269FB4B2A395472F923D9C3C9291FA22">
    <w:name w:val="269FB4B2A395472F923D9C3C9291FA22"/>
  </w:style>
  <w:style w:type="paragraph" w:customStyle="1" w:styleId="B336857A97E049938C135858E5EAD381">
    <w:name w:val="B336857A97E049938C135858E5EAD381"/>
  </w:style>
  <w:style w:type="paragraph" w:customStyle="1" w:styleId="970A5699CF0C480B8160ED02B27C581F">
    <w:name w:val="970A5699CF0C480B8160ED02B27C581F"/>
  </w:style>
  <w:style w:type="paragraph" w:customStyle="1" w:styleId="DB9D5476EEA74DCAA65731F7641C99FE">
    <w:name w:val="DB9D5476EEA74DCAA65731F7641C99FE"/>
  </w:style>
  <w:style w:type="paragraph" w:customStyle="1" w:styleId="A3E4E8F73A6E4A64B092FD284815EC22">
    <w:name w:val="A3E4E8F73A6E4A64B092FD284815EC22"/>
  </w:style>
  <w:style w:type="paragraph" w:customStyle="1" w:styleId="49D4108C235645CBBF258064E1EEC44E">
    <w:name w:val="49D4108C235645CBBF258064E1EEC44E"/>
  </w:style>
  <w:style w:type="paragraph" w:customStyle="1" w:styleId="011B1E86D66441528BB3919E6FE867D1">
    <w:name w:val="011B1E86D66441528BB3919E6FE867D1"/>
  </w:style>
  <w:style w:type="paragraph" w:customStyle="1" w:styleId="FB8025E4C5CD45C890D817FD39C7804D">
    <w:name w:val="FB8025E4C5CD45C890D817FD39C7804D"/>
  </w:style>
  <w:style w:type="paragraph" w:customStyle="1" w:styleId="AC8B5F4B126E4E67828AD6511B73915D">
    <w:name w:val="AC8B5F4B126E4E67828AD6511B73915D"/>
  </w:style>
  <w:style w:type="paragraph" w:customStyle="1" w:styleId="FDA46B116EB14E4C89758452565ABACF">
    <w:name w:val="FDA46B116EB14E4C89758452565ABACF"/>
  </w:style>
  <w:style w:type="paragraph" w:customStyle="1" w:styleId="DF1BBCA5B6F649C2B1B078B1DD89B68C">
    <w:name w:val="DF1BBCA5B6F649C2B1B078B1DD89B68C"/>
  </w:style>
  <w:style w:type="paragraph" w:customStyle="1" w:styleId="00A3248508D84A97AD6CEF21F8AEF11E">
    <w:name w:val="00A3248508D84A97AD6CEF21F8AEF11E"/>
  </w:style>
  <w:style w:type="paragraph" w:customStyle="1" w:styleId="85D93F3DD25845BAB7D81DEF658F387B">
    <w:name w:val="85D93F3DD25845BAB7D81DEF658F387B"/>
  </w:style>
  <w:style w:type="paragraph" w:customStyle="1" w:styleId="54D7FECC01C14AFAB2812FD069554E37">
    <w:name w:val="54D7FECC01C14AFAB2812FD069554E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3.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4.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1</Pages>
  <Words>1277</Words>
  <Characters>7284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Unreal Engine</vt:lpstr>
    </vt:vector>
  </TitlesOfParts>
  <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Unreal Engine</dc:title>
  <dc:subject/>
  <dc:creator/>
  <cp:keywords/>
  <dc:description/>
  <cp:lastModifiedBy/>
  <cp:revision>1</cp:revision>
  <dcterms:created xsi:type="dcterms:W3CDTF">2021-08-21T03:25:00Z</dcterms:created>
  <dcterms:modified xsi:type="dcterms:W3CDTF">2021-08-26T20:26:00Z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